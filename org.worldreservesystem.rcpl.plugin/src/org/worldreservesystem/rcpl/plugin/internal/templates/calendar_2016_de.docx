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265" w:rsidRPr="00CB1DF8" w:rsidRDefault="00845265" w:rsidP="00845265">
      <w:bookmarkStart w:id="0" w:name="_GoBack"/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801908C" wp14:editId="3F12FAE4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E48DB" id="Rectangle 243" o:spid="_x0000_s1026" style="position:absolute;margin-left:.15pt;margin-top:.1pt;width:25.9pt;height:841.65pt;z-index:25180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HC+DT2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bookmarkEnd w:id="0"/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62FC0DD" wp14:editId="0106B56E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845265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FC0DD" id="_x0000_t202" coordsize="21600,21600" o:spt="202" path="m,l,21600r21600,l21600,xe">
                <v:stroke joinstyle="miter"/>
                <v:path gradientshapeok="t" o:connecttype="rect"/>
              </v:shapetype>
              <v:shape id="Text Box 244" o:spid="_x0000_s1026" type="#_x0000_t202" style="position:absolute;margin-left:22.95pt;margin-top:8.35pt;width:108.7pt;height:79.35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" filled="f" stroked="f" strokeweight=".5pt">
                <v:textbox inset="0,0,0,0">
                  <w:txbxContent>
                    <w:p w:rsidR="0090129C" w:rsidRPr="00957AB5" w:rsidRDefault="0090129C" w:rsidP="00845265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122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96AF9F3" wp14:editId="1803D9F0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245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10CDA" id="Rectangle 245" o:spid="_x0000_s1026" style="position:absolute;margin-left:120.45pt;margin-top:.1pt;width:475.1pt;height:42.9pt;z-index:25180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6CC988A" wp14:editId="5204C37E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845265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C988A" id="Text Box 246" o:spid="_x0000_s1027" type="#_x0000_t202" style="position:absolute;margin-left:462pt;margin-top:12.35pt;width:108.9pt;height:42.75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" filled="f" stroked="f" strokeweight=".5pt">
                <v:textbox inset="0,0,0,0">
                  <w:txbxContent>
                    <w:p w:rsidR="0090129C" w:rsidRPr="00A94707" w:rsidRDefault="0090129C" w:rsidP="00845265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BCC9F0E" wp14:editId="13FE8D3E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845265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 w:rsidRPr="002A6FCE"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Januar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C9F0E" id="Text Box 247" o:spid="_x0000_s1028" type="#_x0000_t202" style="position:absolute;margin-left:118.25pt;margin-top:46.15pt;width:421.85pt;height:41.1pt;z-index:25180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" filled="f" stroked="f" strokeweight=".5pt">
                <v:textbox inset="0,0,0,0">
                  <w:txbxContent>
                    <w:p w:rsidR="0090129C" w:rsidRPr="002A6FCE" w:rsidRDefault="0090129C" w:rsidP="00845265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 w:rsidRPr="002A6FCE"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Januar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77D3CFF" wp14:editId="0A99C254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EF0633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9B53BC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9B53BC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9B53BC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9B53BC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9B53BC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EF0633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8E44A1" w:rsidRDefault="0090129C" w:rsidP="009B53BC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7"/>
                                      <w:szCs w:val="7"/>
                                    </w:rPr>
                                  </w:pPr>
                                  <w:r w:rsidRPr="00DF6143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90129C" w:rsidRPr="00A610A1" w:rsidTr="00EF0633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7F1761" w:rsidRDefault="0090129C" w:rsidP="007F1761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0129C" w:rsidRPr="00A610A1" w:rsidTr="00EF0633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90129C" w:rsidRPr="00A610A1" w:rsidTr="00EF0633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90129C" w:rsidRPr="00A610A1" w:rsidTr="00EF0633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</w:tr>
                            <w:tr w:rsidR="0090129C" w:rsidRPr="00A610A1" w:rsidTr="00EF0633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9B53BC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9B53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D3CFF" id="Text Box 248" o:spid="_x0000_s1029" type="#_x0000_t202" style="position:absolute;margin-left:43.35pt;margin-top:90.1pt;width:318.95pt;height:195.8pt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EF0633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9B53BC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9B53BC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9B53BC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9B53BC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9B53BC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EF0633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8E44A1" w:rsidRDefault="0090129C" w:rsidP="009B53BC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7"/>
                                <w:szCs w:val="7"/>
                              </w:rPr>
                            </w:pPr>
                            <w:r w:rsidRPr="00DF6143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</w:tr>
                      <w:tr w:rsidR="0090129C" w:rsidRPr="00A610A1" w:rsidTr="00EF0633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7F1761" w:rsidRDefault="0090129C" w:rsidP="007F1761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</w:tr>
                      <w:tr w:rsidR="0090129C" w:rsidRPr="00A610A1" w:rsidTr="00EF0633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</w:tr>
                      <w:tr w:rsidR="0090129C" w:rsidRPr="00A610A1" w:rsidTr="00EF0633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</w:tr>
                      <w:tr w:rsidR="0090129C" w:rsidRPr="00A610A1" w:rsidTr="00EF0633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</w:tr>
                      <w:tr w:rsidR="0090129C" w:rsidRPr="00A610A1" w:rsidTr="00EF0633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9B53BC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</w:tr>
                    </w:tbl>
                    <w:p w:rsidR="0090129C" w:rsidRDefault="0090129C" w:rsidP="009B53BC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7C0D320" wp14:editId="4B705ED2">
                <wp:simplePos x="0" y="0"/>
                <wp:positionH relativeFrom="page">
                  <wp:posOffset>4658360</wp:posOffset>
                </wp:positionH>
                <wp:positionV relativeFrom="page">
                  <wp:posOffset>1143000</wp:posOffset>
                </wp:positionV>
                <wp:extent cx="2596896" cy="2487168"/>
                <wp:effectExtent l="0" t="0" r="13335" b="889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7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RPr="003E18B8" w:rsidTr="00E610A3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3E18B8" w:rsidRDefault="0090129C" w:rsidP="00836138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  <w:lang w:val="de-DE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3E18B8" w:rsidTr="00E610A3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3E18B8" w:rsidRDefault="0090129C" w:rsidP="00836138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3E18B8" w:rsidTr="00E610A3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3E18B8" w:rsidRDefault="0090129C" w:rsidP="00836138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3E18B8" w:rsidTr="00E610A3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3E18B8" w:rsidRDefault="0090129C" w:rsidP="00836138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3E18B8" w:rsidTr="00E610A3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3E18B8" w:rsidRDefault="0090129C" w:rsidP="00836138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3E18B8" w:rsidTr="00E610A3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3E18B8" w:rsidRDefault="0090129C" w:rsidP="00836138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3E18B8" w:rsidTr="00E610A3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3E18B8" w:rsidRDefault="0090129C" w:rsidP="00836138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  <w:lang w:val="de-DE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Pr="003E18B8" w:rsidRDefault="0090129C" w:rsidP="00845265">
                            <w:pPr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0D320" id="Text Box 249" o:spid="_x0000_s1030" type="#_x0000_t202" style="position:absolute;margin-left:366.8pt;margin-top:90pt;width:204.5pt;height:195.85pt;z-index:25180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RPr="003E18B8" w:rsidTr="00E610A3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3E18B8" w:rsidRDefault="0090129C" w:rsidP="00836138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  <w:lang w:val="de-DE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3E18B8" w:rsidTr="00E610A3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3E18B8" w:rsidRDefault="0090129C" w:rsidP="00836138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  <w:t>□</w:t>
                            </w:r>
                          </w:p>
                        </w:tc>
                      </w:tr>
                      <w:tr w:rsidR="0090129C" w:rsidRPr="003E18B8" w:rsidTr="00E610A3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3E18B8" w:rsidRDefault="0090129C" w:rsidP="00836138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  <w:t>□</w:t>
                            </w:r>
                          </w:p>
                        </w:tc>
                      </w:tr>
                      <w:tr w:rsidR="0090129C" w:rsidRPr="003E18B8" w:rsidTr="00E610A3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3E18B8" w:rsidRDefault="0090129C" w:rsidP="00836138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  <w:t>□</w:t>
                            </w:r>
                          </w:p>
                        </w:tc>
                      </w:tr>
                      <w:tr w:rsidR="0090129C" w:rsidRPr="003E18B8" w:rsidTr="00E610A3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3E18B8" w:rsidRDefault="0090129C" w:rsidP="00836138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  <w:t>□</w:t>
                            </w:r>
                          </w:p>
                        </w:tc>
                      </w:tr>
                      <w:tr w:rsidR="0090129C" w:rsidRPr="003E18B8" w:rsidTr="00E610A3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3E18B8" w:rsidRDefault="0090129C" w:rsidP="00836138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  <w:t>□</w:t>
                            </w:r>
                          </w:p>
                        </w:tc>
                      </w:tr>
                      <w:tr w:rsidR="0090129C" w:rsidRPr="003E18B8" w:rsidTr="00E610A3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3E18B8" w:rsidRDefault="0090129C" w:rsidP="00836138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  <w:lang w:val="de-DE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Pr="003E18B8" w:rsidRDefault="0090129C" w:rsidP="00845265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0F28338" wp14:editId="62A0C885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845265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7F1761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28338" id="Text Box 250" o:spid="_x0000_s1031" type="#_x0000_t202" style="position:absolute;margin-left:42.6pt;margin-top:297.25pt;width:127.75pt;height:17.05pt;z-index:25180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" filled="f" stroked="f" strokeweight=".5pt">
                <v:textbox inset="0,0,0,0">
                  <w:txbxContent>
                    <w:p w:rsidR="0090129C" w:rsidRPr="00B03157" w:rsidRDefault="0090129C" w:rsidP="00845265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7F1761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D39739A" wp14:editId="3014BA41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251" name="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FF7D6" id="Rectangle 251" o:spid="_x0000_s1026" style="position:absolute;margin-left:23.4pt;margin-top:290.5pt;width:547.85pt;height:2.85pt;z-index:2518108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OYxKA6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63A2B41" wp14:editId="209A15B6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6757DD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Default="0090129C" w:rsidP="00680539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  <w:r w:rsidRPr="000D276C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Ne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ujahr</w:t>
                                  </w:r>
                                </w:p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6757D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top w:val="nil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90129C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90129C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77555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Heilige Drei Könige</w:t>
                                  </w:r>
                                </w:p>
                              </w:tc>
                            </w:tr>
                            <w:tr w:rsidR="0090129C" w:rsidTr="00CB2BA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CB2BAD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B2BA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CB2BAD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77173F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46761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F1761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7F1761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77173F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7F1761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Default="0090129C" w:rsidP="00680539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0129C" w:rsidRPr="00680539" w:rsidRDefault="0090129C" w:rsidP="0068053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46761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B2BA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CB2BAD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B2BA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46761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CB2BAD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46761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46761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B2BA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46761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8053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A2B41" id="Text Box 252" o:spid="_x0000_s1032" type="#_x0000_t202" style="position:absolute;margin-left:43.65pt;margin-top:319.15pt;width:259.2pt;height:507pt;z-index:25181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6757DD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Default="0090129C" w:rsidP="00680539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0D276C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Ne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ujahr</w:t>
                            </w:r>
                          </w:p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6757D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top w:val="nil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90129C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90129C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0129C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77555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Heilige Drei Könige</w:t>
                            </w:r>
                          </w:p>
                        </w:tc>
                      </w:tr>
                      <w:tr w:rsidR="0090129C" w:rsidTr="00CB2BA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CB2BAD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B2BA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CB2BAD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77173F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46761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F1761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7F1761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77173F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 w:rsidRPr="007F1761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Default="0090129C" w:rsidP="00680539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</w:p>
                          <w:p w:rsidR="0090129C" w:rsidRPr="00680539" w:rsidRDefault="0090129C" w:rsidP="0068053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46761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B2BA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CB2BAD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B2BA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4676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CB2BAD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46761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46761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8053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B2BA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46761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8053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23FAA54" wp14:editId="6F762FBB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7173F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7173F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31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6761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D64729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6472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FAA54" id="Text Box 253" o:spid="_x0000_s1033" type="#_x0000_t202" style="position:absolute;margin-left:314.05pt;margin-top:319.1pt;width:259.2pt;height:507pt;z-index:251812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7173F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7173F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31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6472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6761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D64729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6472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</w:p>
    <w:p w:rsidR="00845265" w:rsidRDefault="00845265">
      <w:r>
        <w:br w:type="page"/>
      </w:r>
    </w:p>
    <w:p w:rsidR="00845265" w:rsidRPr="00CB1DF8" w:rsidRDefault="00845265" w:rsidP="00845265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4120342" wp14:editId="6213CB39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34E06" id="Rectangle 232" o:spid="_x0000_s1026" style="position:absolute;margin-left:.15pt;margin-top:.1pt;width:25.9pt;height:841.65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LpYftO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C683827" wp14:editId="353EFFF8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845265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83827" id="Text Box 233" o:spid="_x0000_s1034" type="#_x0000_t202" style="position:absolute;margin-left:22.95pt;margin-top:8.35pt;width:108.7pt;height:79.3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" filled="f" stroked="f" strokeweight=".5pt">
                <v:textbox inset="0,0,0,0">
                  <w:txbxContent>
                    <w:p w:rsidR="0090129C" w:rsidRPr="00957AB5" w:rsidRDefault="0090129C" w:rsidP="00845265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CEE91BA" wp14:editId="77597518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70D56" id="Rectangle 234" o:spid="_x0000_s1026" style="position:absolute;margin-left:120.45pt;margin-top:.1pt;width:475.1pt;height:42.9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DEE0278" wp14:editId="6EE18D08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845265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E0278" id="Text Box 235" o:spid="_x0000_s1035" type="#_x0000_t202" style="position:absolute;margin-left:462pt;margin-top:12.35pt;width:108.9pt;height:42.75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" filled="f" stroked="f" strokeweight=".5pt">
                <v:textbox inset="0,0,0,0">
                  <w:txbxContent>
                    <w:p w:rsidR="0090129C" w:rsidRPr="00A94707" w:rsidRDefault="0090129C" w:rsidP="00845265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DEC6B22" wp14:editId="51D6E1AD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845265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Februar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6B22" id="Text Box 236" o:spid="_x0000_s1036" type="#_x0000_t202" style="position:absolute;margin-left:118.25pt;margin-top:46.15pt;width:421.85pt;height:41.1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" filled="f" stroked="f" strokeweight=".5pt">
                <v:textbox inset="0,0,0,0">
                  <w:txbxContent>
                    <w:p w:rsidR="0090129C" w:rsidRPr="002A6FCE" w:rsidRDefault="0090129C" w:rsidP="00845265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Februar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B9C7A06" wp14:editId="7D01F94A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165616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165616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60132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60132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sz w:val="7"/>
                                      <w:szCs w:val="7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90129C" w:rsidRPr="00A610A1" w:rsidTr="00165616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 w:rsidR="0090129C" w:rsidRPr="00A610A1" w:rsidTr="00165616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90129C" w:rsidRPr="00A610A1" w:rsidTr="00165616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 w:rsidR="0090129C" w:rsidRPr="00A610A1" w:rsidTr="00165616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60132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90129C" w:rsidRPr="00A610A1" w:rsidTr="00165616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C7A06" id="Text Box 237" o:spid="_x0000_s1037" type="#_x0000_t202" style="position:absolute;margin-left:43.35pt;margin-top:90.1pt;width:318.95pt;height:195.8pt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165616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165616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60132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60132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sz w:val="7"/>
                                <w:szCs w:val="7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</w:tr>
                      <w:tr w:rsidR="0090129C" w:rsidRPr="00A610A1" w:rsidTr="00165616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</w:tr>
                      <w:tr w:rsidR="0090129C" w:rsidRPr="00A610A1" w:rsidTr="00165616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</w:tr>
                      <w:tr w:rsidR="0090129C" w:rsidRPr="00A610A1" w:rsidTr="00165616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</w:tr>
                      <w:tr w:rsidR="0090129C" w:rsidRPr="00A610A1" w:rsidTr="00165616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60132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</w:tr>
                      <w:tr w:rsidR="0090129C" w:rsidRPr="00A610A1" w:rsidTr="00165616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FC5862A" wp14:editId="67B8E3E1">
                <wp:simplePos x="0" y="0"/>
                <wp:positionH relativeFrom="page">
                  <wp:posOffset>4658360</wp:posOffset>
                </wp:positionH>
                <wp:positionV relativeFrom="page">
                  <wp:posOffset>1143000</wp:posOffset>
                </wp:positionV>
                <wp:extent cx="2596896" cy="2487168"/>
                <wp:effectExtent l="0" t="0" r="13335" b="889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7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5862A" id="Text Box 238" o:spid="_x0000_s1038" type="#_x0000_t202" style="position:absolute;margin-left:366.8pt;margin-top:90pt;width:204.5pt;height:195.85pt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B0B1AC9" wp14:editId="340F6803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845265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7F1761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B1AC9" id="Text Box 239" o:spid="_x0000_s1039" type="#_x0000_t202" style="position:absolute;margin-left:42.6pt;margin-top:297.25pt;width:127.75pt;height:17.0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" filled="f" stroked="f" strokeweight=".5pt">
                <v:textbox inset="0,0,0,0">
                  <w:txbxContent>
                    <w:p w:rsidR="0090129C" w:rsidRPr="00B03157" w:rsidRDefault="0090129C" w:rsidP="00845265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7F1761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E161082" wp14:editId="3F8427C3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45D16" id="Rectangle 240" o:spid="_x0000_s1026" style="position:absolute;margin-left:23.4pt;margin-top:290.5pt;width:547.85pt;height:2.85pt;z-index:251798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P0B9PC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BF64A31" wp14:editId="42891849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C0A53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809B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809B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B8759D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B8759D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813125" w:rsidRDefault="0090129C" w:rsidP="00B8759D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809B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809B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5930E6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813125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13125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64A31" id="Text Box 241" o:spid="_x0000_s1040" type="#_x0000_t202" style="position:absolute;margin-left:43.65pt;margin-top:319.15pt;width:259.2pt;height:507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C0A53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809B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809B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B8759D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8759D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813125" w:rsidRDefault="0090129C" w:rsidP="00B8759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809B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809B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131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5930E6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813125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1312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075843C" wp14:editId="575EB1DC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809B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809B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809B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809B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809B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80372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8F1A67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8F1A6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5843C" id="Text Box 242" o:spid="_x0000_s1041" type="#_x0000_t202" style="position:absolute;margin-left:314.05pt;margin-top:319.1pt;width:259.2pt;height:507pt;z-index:2518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809B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809B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809B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809B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809B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8F1A6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80372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8F1A67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8F1A6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</w:p>
    <w:p w:rsidR="00845265" w:rsidRDefault="00845265">
      <w:r>
        <w:br w:type="page"/>
      </w:r>
    </w:p>
    <w:p w:rsidR="00845265" w:rsidRPr="00CB1DF8" w:rsidRDefault="00845265" w:rsidP="00845265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6DA2A5F" wp14:editId="5A987C77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2AFEF" id="Rectangle 221" o:spid="_x0000_s1026" style="position:absolute;margin-left:.15pt;margin-top:.1pt;width:25.9pt;height:841.65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BoMZQ6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6EBC809" wp14:editId="3E65BCD7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845265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BC809" id="Text Box 222" o:spid="_x0000_s1042" type="#_x0000_t202" style="position:absolute;margin-left:22.95pt;margin-top:8.35pt;width:108.7pt;height:79.3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" filled="f" stroked="f" strokeweight=".5pt">
                <v:textbox inset="0,0,0,0">
                  <w:txbxContent>
                    <w:p w:rsidR="0090129C" w:rsidRPr="00957AB5" w:rsidRDefault="0090129C" w:rsidP="00845265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00A4717" wp14:editId="05562609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C5F63" id="Rectangle 223" o:spid="_x0000_s1026" style="position:absolute;margin-left:120.45pt;margin-top:.1pt;width:475.1pt;height:42.9pt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4FDD13A" wp14:editId="2850937C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845265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DD13A" id="Text Box 224" o:spid="_x0000_s1043" type="#_x0000_t202" style="position:absolute;margin-left:462pt;margin-top:12.35pt;width:108.9pt;height:42.75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" filled="f" stroked="f" strokeweight=".5pt">
                <v:textbox inset="0,0,0,0">
                  <w:txbxContent>
                    <w:p w:rsidR="0090129C" w:rsidRPr="00A94707" w:rsidRDefault="0090129C" w:rsidP="00845265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636C7BA" wp14:editId="6E98EF94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845265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März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6C7BA" id="Text Box 225" o:spid="_x0000_s1044" type="#_x0000_t202" style="position:absolute;margin-left:118.25pt;margin-top:46.15pt;width:421.85pt;height:41.1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" filled="f" stroked="f" strokeweight=".5pt">
                <v:textbox inset="0,0,0,0">
                  <w:txbxContent>
                    <w:p w:rsidR="0090129C" w:rsidRPr="002A6FCE" w:rsidRDefault="0090129C" w:rsidP="00845265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März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C2BE5C4" wp14:editId="3B1A8AB6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FD6615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FD6615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4E2316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72A93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72A93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72A93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sz w:val="7"/>
                                      <w:szCs w:val="7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90129C" w:rsidRPr="00A610A1" w:rsidTr="00FD6615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 w:rsidR="0090129C" w:rsidRPr="00A610A1" w:rsidTr="00FD6615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8E1373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90129C" w:rsidRPr="00A610A1" w:rsidTr="00FD6615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 w:rsidR="0090129C" w:rsidRPr="00A610A1" w:rsidTr="00FD6615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90129C" w:rsidRPr="00A610A1" w:rsidTr="00FD6615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C4EF8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5C4EF8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BE5C4" id="Text Box 226" o:spid="_x0000_s1045" type="#_x0000_t202" style="position:absolute;margin-left:43.35pt;margin-top:90.1pt;width:318.95pt;height:195.8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FD6615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FD6615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4E2316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72A93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72A93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72A93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</w:tr>
                      <w:tr w:rsidR="0090129C" w:rsidRPr="00A610A1" w:rsidTr="00FD6615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</w:tr>
                      <w:tr w:rsidR="0090129C" w:rsidRPr="00A610A1" w:rsidTr="00FD6615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8E1373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</w:tr>
                      <w:tr w:rsidR="0090129C" w:rsidRPr="00A610A1" w:rsidTr="00FD6615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</w:tr>
                      <w:tr w:rsidR="0090129C" w:rsidRPr="00A610A1" w:rsidTr="00FD6615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</w:tr>
                      <w:tr w:rsidR="0090129C" w:rsidRPr="00A610A1" w:rsidTr="00FD6615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C4EF8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5C4EF8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448415C" wp14:editId="630026B5">
                <wp:simplePos x="0" y="0"/>
                <wp:positionH relativeFrom="page">
                  <wp:posOffset>4658360</wp:posOffset>
                </wp:positionH>
                <wp:positionV relativeFrom="page">
                  <wp:posOffset>1143000</wp:posOffset>
                </wp:positionV>
                <wp:extent cx="2596896" cy="2487168"/>
                <wp:effectExtent l="0" t="0" r="13335" b="889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7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8415C" id="Text Box 227" o:spid="_x0000_s1046" type="#_x0000_t202" style="position:absolute;margin-left:366.8pt;margin-top:90pt;width:204.5pt;height:195.85pt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7D9E81D" wp14:editId="1DAA6BC4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845265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9E81D" id="Text Box 228" o:spid="_x0000_s1047" type="#_x0000_t202" style="position:absolute;margin-left:42.6pt;margin-top:297.25pt;width:127.75pt;height:17.0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" filled="f" stroked="f" strokeweight=".5pt">
                <v:textbox inset="0,0,0,0">
                  <w:txbxContent>
                    <w:p w:rsidR="0090129C" w:rsidRPr="00B03157" w:rsidRDefault="0090129C" w:rsidP="00845265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DF4FFC4" wp14:editId="2B04D992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B94F1" id="Rectangle 229" o:spid="_x0000_s1026" style="position:absolute;margin-left:23.4pt;margin-top:290.5pt;width:547.85pt;height:2.85pt;z-index:2517862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41B87EF" wp14:editId="5F3ACA1E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6D9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A66D9A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6D9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A66D9A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6D9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A66D9A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6D9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A66D9A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8F4B3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9853BB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B87EF" id="Text Box 230" o:spid="_x0000_s1048" type="#_x0000_t202" style="position:absolute;margin-left:43.65pt;margin-top:319.15pt;width:259.2pt;height:507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6D9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A66D9A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6D9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A66D9A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6D9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A66D9A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6D9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A66D9A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8F4B3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9853BB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D68C91F" wp14:editId="67F89D80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6D9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A66D9A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B07E8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8B07E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A66D9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Default="0090129C" w:rsidP="009853BB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0129C" w:rsidRPr="009853BB" w:rsidRDefault="0090129C" w:rsidP="009853B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6D9A" w:rsidRDefault="0090129C" w:rsidP="0079772A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B07E8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8B07E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A66D9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Default="0090129C" w:rsidP="009853BB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0129C" w:rsidRPr="009853BB" w:rsidRDefault="0090129C" w:rsidP="009853B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9853BB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B07E8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B07E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Karfreitag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6D9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A66D9A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6D9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A66D9A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Ostersonntag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B07E8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B07E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Ostermontag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B2228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E71DDE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71DDE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8C91F" id="Text Box 231" o:spid="_x0000_s1049" type="#_x0000_t202" style="position:absolute;margin-left:314.05pt;margin-top:319.1pt;width:259.2pt;height:507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6D9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A66D9A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9853B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B07E8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8B07E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A66D9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Default="0090129C" w:rsidP="009853BB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</w:p>
                          <w:p w:rsidR="0090129C" w:rsidRPr="009853BB" w:rsidRDefault="0090129C" w:rsidP="009853B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6D9A" w:rsidRDefault="0090129C" w:rsidP="0079772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B07E8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8B07E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A66D9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Default="0090129C" w:rsidP="009853BB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</w:p>
                          <w:p w:rsidR="0090129C" w:rsidRPr="009853BB" w:rsidRDefault="0090129C" w:rsidP="009853B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9853BB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B07E8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B07E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Karfreitag</w:t>
                            </w: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6D9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A66D9A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6D9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A66D9A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Ostersonntag</w:t>
                            </w: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B07E8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B07E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Ostermontag</w:t>
                            </w: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71D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B2228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E71DDE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71DD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</w:p>
    <w:p w:rsidR="00845265" w:rsidRDefault="00845265">
      <w:r>
        <w:br w:type="page"/>
      </w:r>
    </w:p>
    <w:p w:rsidR="00845265" w:rsidRPr="00CB1DF8" w:rsidRDefault="00845265" w:rsidP="00845265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7BF1F6D" wp14:editId="0A256FF8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3B3B9" id="Rectangle 210" o:spid="_x0000_s1026" style="position:absolute;margin-left:.15pt;margin-top:.1pt;width:25.9pt;height:841.65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94528A0" wp14:editId="4D34706B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845265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528A0" id="Text Box 211" o:spid="_x0000_s1050" type="#_x0000_t202" style="position:absolute;margin-left:22.95pt;margin-top:8.35pt;width:108.7pt;height:79.3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" filled="f" stroked="f" strokeweight=".5pt">
                <v:textbox inset="0,0,0,0">
                  <w:txbxContent>
                    <w:p w:rsidR="0090129C" w:rsidRPr="00957AB5" w:rsidRDefault="0090129C" w:rsidP="00845265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FC9A118" wp14:editId="253608F6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072DD" id="Rectangle 212" o:spid="_x0000_s1026" style="position:absolute;margin-left:120.45pt;margin-top:.1pt;width:475.1pt;height:42.9pt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50286EE" wp14:editId="6CFF2FD3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845265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286EE" id="Text Box 213" o:spid="_x0000_s1051" type="#_x0000_t202" style="position:absolute;margin-left:462pt;margin-top:12.35pt;width:108.9pt;height:42.75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" filled="f" stroked="f" strokeweight=".5pt">
                <v:textbox inset="0,0,0,0">
                  <w:txbxContent>
                    <w:p w:rsidR="0090129C" w:rsidRPr="00A94707" w:rsidRDefault="0090129C" w:rsidP="00845265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4DAA9EA" wp14:editId="23B53E04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845265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April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AA9EA" id="Text Box 214" o:spid="_x0000_s1052" type="#_x0000_t202" style="position:absolute;margin-left:118.25pt;margin-top:46.15pt;width:421.85pt;height:41.1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" filled="f" stroked="f" strokeweight=".5pt">
                <v:textbox inset="0,0,0,0">
                  <w:txbxContent>
                    <w:p w:rsidR="0090129C" w:rsidRPr="002A6FCE" w:rsidRDefault="0090129C" w:rsidP="00845265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April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B18E848" wp14:editId="05940147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294F22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294F22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8E44A1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7"/>
                                      <w:szCs w:val="7"/>
                                    </w:rPr>
                                  </w:pPr>
                                  <w:r w:rsidRPr="002C0316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90129C" w:rsidRPr="00A610A1" w:rsidTr="00294F22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0129C" w:rsidRPr="00A610A1" w:rsidTr="00294F22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2C0316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90129C" w:rsidRPr="00A610A1" w:rsidTr="00294F22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90129C" w:rsidRPr="00A610A1" w:rsidTr="00294F22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auto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0129C" w:rsidRPr="00A610A1" w:rsidTr="00294F22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8E848" id="Text Box 215" o:spid="_x0000_s1053" type="#_x0000_t202" style="position:absolute;margin-left:43.35pt;margin-top:90.1pt;width:318.95pt;height:195.8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294F22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294F22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8E44A1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7"/>
                                <w:szCs w:val="7"/>
                              </w:rPr>
                            </w:pPr>
                            <w:r w:rsidRPr="002C0316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</w:tr>
                      <w:tr w:rsidR="0090129C" w:rsidRPr="00A610A1" w:rsidTr="00294F22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</w:tr>
                      <w:tr w:rsidR="0090129C" w:rsidRPr="00A610A1" w:rsidTr="00294F22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2C0316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</w:tr>
                      <w:tr w:rsidR="0090129C" w:rsidRPr="00A610A1" w:rsidTr="00294F22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</w:tr>
                      <w:tr w:rsidR="0090129C" w:rsidRPr="00A610A1" w:rsidTr="00294F22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auto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</w:tr>
                      <w:tr w:rsidR="0090129C" w:rsidRPr="00A610A1" w:rsidTr="00294F22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A01C2A8" wp14:editId="509573E8">
                <wp:simplePos x="0" y="0"/>
                <wp:positionH relativeFrom="page">
                  <wp:posOffset>4658360</wp:posOffset>
                </wp:positionH>
                <wp:positionV relativeFrom="page">
                  <wp:posOffset>1143000</wp:posOffset>
                </wp:positionV>
                <wp:extent cx="2596896" cy="2487168"/>
                <wp:effectExtent l="0" t="0" r="13335" b="889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7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1C2A8" id="Text Box 216" o:spid="_x0000_s1054" type="#_x0000_t202" style="position:absolute;margin-left:366.8pt;margin-top:90pt;width:204.5pt;height:195.85pt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08C730F" wp14:editId="7726CFE0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845265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C730F" id="Text Box 217" o:spid="_x0000_s1055" type="#_x0000_t202" style="position:absolute;margin-left:42.6pt;margin-top:297.25pt;width:127.75pt;height:17.0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" filled="f" stroked="f" strokeweight=".5pt">
                <v:textbox inset="0,0,0,0">
                  <w:txbxContent>
                    <w:p w:rsidR="0090129C" w:rsidRPr="00B03157" w:rsidRDefault="0090129C" w:rsidP="00845265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701C4E1" wp14:editId="09EAB300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6B55A" id="Rectangle 218" o:spid="_x0000_s1026" style="position:absolute;margin-left:23.4pt;margin-top:290.5pt;width:547.85pt;height:2.85pt;z-index:25177395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HCieTW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E1B084" wp14:editId="6C3D5D31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E4780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F966D7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966D7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1B084" id="Text Box 219" o:spid="_x0000_s1056" type="#_x0000_t202" style="position:absolute;margin-left:43.65pt;margin-top:319.15pt;width:259.2pt;height:507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966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E4780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F966D7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966D7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92D0535" wp14:editId="1F2D8504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B07E8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8B07E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Default="0090129C" w:rsidP="00D50EC6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0129C" w:rsidRPr="00D50EC6" w:rsidRDefault="0090129C" w:rsidP="00D50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F85973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F8597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567576" w:rsidRDefault="0090129C" w:rsidP="00567576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567576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270BA5" w:rsidRDefault="0090129C" w:rsidP="00567576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highlight w:val="yellow"/>
                                    </w:rPr>
                                  </w:pPr>
                                  <w:r w:rsidRPr="00567576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270BA5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highlight w:val="yellow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E4780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D50EC6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D50EC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D0535" id="Text Box 220" o:spid="_x0000_s1057" type="#_x0000_t202" style="position:absolute;margin-left:314.05pt;margin-top:319.1pt;width:259.2pt;height:507pt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B07E8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8B07E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Default="0090129C" w:rsidP="00D50EC6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</w:p>
                          <w:p w:rsidR="0090129C" w:rsidRPr="00D50EC6" w:rsidRDefault="0090129C" w:rsidP="00D50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F85973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F8597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567576" w:rsidRDefault="0090129C" w:rsidP="00567576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567576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270BA5" w:rsidRDefault="0090129C" w:rsidP="00567576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highlight w:val="yellow"/>
                              </w:rPr>
                            </w:pPr>
                            <w:r w:rsidRPr="00567576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270BA5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highlight w:val="yellow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D50EC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E4780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D50EC6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D50EC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</w:p>
    <w:p w:rsidR="00845265" w:rsidRDefault="00845265">
      <w:r>
        <w:br w:type="page"/>
      </w:r>
    </w:p>
    <w:p w:rsidR="00845265" w:rsidRPr="00CB1DF8" w:rsidRDefault="00845265" w:rsidP="00845265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54BE39" wp14:editId="3E126D65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53963" id="Rectangle 199" o:spid="_x0000_s1026" style="position:absolute;margin-left:.15pt;margin-top:.1pt;width:25.9pt;height:841.65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Gkaymq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FB899D" wp14:editId="43DB48A4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845265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B899D" id="Text Box 200" o:spid="_x0000_s1058" type="#_x0000_t202" style="position:absolute;margin-left:22.95pt;margin-top:8.35pt;width:108.7pt;height:79.35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" filled="f" stroked="f" strokeweight=".5pt">
                <v:textbox inset="0,0,0,0">
                  <w:txbxContent>
                    <w:p w:rsidR="0090129C" w:rsidRPr="00957AB5" w:rsidRDefault="0090129C" w:rsidP="00845265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E7E980A" wp14:editId="699B9704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59300" id="Rectangle 201" o:spid="_x0000_s1026" style="position:absolute;margin-left:120.45pt;margin-top:.1pt;width:475.1pt;height:42.9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0FD5710" wp14:editId="6201B5C9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845265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5710" id="Text Box 202" o:spid="_x0000_s1059" type="#_x0000_t202" style="position:absolute;margin-left:462pt;margin-top:12.35pt;width:108.9pt;height:42.7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" filled="f" stroked="f" strokeweight=".5pt">
                <v:textbox inset="0,0,0,0">
                  <w:txbxContent>
                    <w:p w:rsidR="0090129C" w:rsidRPr="00A94707" w:rsidRDefault="0090129C" w:rsidP="00845265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6A7C9F7" wp14:editId="1DFC02CB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845265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Mai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7C9F7" id="Text Box 203" o:spid="_x0000_s1060" type="#_x0000_t202" style="position:absolute;margin-left:118.25pt;margin-top:46.15pt;width:421.85pt;height:41.1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" filled="f" stroked="f" strokeweight=".5pt">
                <v:textbox inset="0,0,0,0">
                  <w:txbxContent>
                    <w:p w:rsidR="0090129C" w:rsidRPr="002A6FCE" w:rsidRDefault="0090129C" w:rsidP="00845265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Mai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803D52C" wp14:editId="7615F85C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F6331D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F6331D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B9620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color w:val="A6A6A6" w:themeColor="background1" w:themeShade="A6"/>
                                      <w:sz w:val="7"/>
                                      <w:szCs w:val="7"/>
                                    </w:rPr>
                                  </w:pPr>
                                  <w:r w:rsidRPr="00B96209">
                                    <w:rPr>
                                      <w:rFonts w:ascii="Arial Black" w:hAnsi="Arial Black"/>
                                      <w:color w:val="A6A6A6" w:themeColor="background1" w:themeShade="A6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B9620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A6A6A6" w:themeColor="background1" w:themeShade="A6"/>
                                      <w:sz w:val="44"/>
                                      <w:szCs w:val="44"/>
                                    </w:rPr>
                                  </w:pPr>
                                  <w:r w:rsidRPr="00B96209">
                                    <w:rPr>
                                      <w:rFonts w:ascii="Arial Black" w:hAnsi="Arial Black"/>
                                      <w:color w:val="A6A6A6" w:themeColor="background1" w:themeShade="A6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0129C" w:rsidRPr="00A610A1" w:rsidTr="00F6331D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90129C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90129C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90129C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90129C" w:rsidRPr="00A610A1" w:rsidTr="00F6331D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B96209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90129C" w:rsidRPr="00A610A1" w:rsidTr="00F6331D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 w:rsidR="0090129C" w:rsidRPr="00A610A1" w:rsidTr="00F6331D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</w:tr>
                            <w:tr w:rsidR="0090129C" w:rsidRPr="00A610A1" w:rsidTr="00F6331D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B9620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B96209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B9620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B96209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3D52C" id="Text Box 204" o:spid="_x0000_s1061" type="#_x0000_t202" style="position:absolute;margin-left:43.35pt;margin-top:90.1pt;width:318.95pt;height:195.8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F6331D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F6331D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B9620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7"/>
                                <w:szCs w:val="7"/>
                              </w:rPr>
                            </w:pPr>
                            <w:r w:rsidRPr="00B96209">
                              <w:rPr>
                                <w:rFonts w:ascii="Arial Black" w:hAnsi="Arial Black"/>
                                <w:color w:val="A6A6A6" w:themeColor="background1" w:themeShade="A6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B9620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A6A6A6" w:themeColor="background1" w:themeShade="A6"/>
                                <w:sz w:val="44"/>
                                <w:szCs w:val="44"/>
                              </w:rPr>
                            </w:pPr>
                            <w:r w:rsidRPr="00B96209">
                              <w:rPr>
                                <w:rFonts w:ascii="Arial Black" w:hAnsi="Arial Black"/>
                                <w:color w:val="A6A6A6" w:themeColor="background1" w:themeShade="A6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</w:tr>
                      <w:tr w:rsidR="0090129C" w:rsidRPr="00A610A1" w:rsidTr="00F6331D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90129C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90129C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90129C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</w:tr>
                      <w:tr w:rsidR="0090129C" w:rsidRPr="00A610A1" w:rsidTr="00F6331D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B96209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</w:tr>
                      <w:tr w:rsidR="0090129C" w:rsidRPr="00A610A1" w:rsidTr="00F6331D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</w:tr>
                      <w:tr w:rsidR="0090129C" w:rsidRPr="00A610A1" w:rsidTr="00F6331D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</w:tr>
                      <w:tr w:rsidR="0090129C" w:rsidRPr="00A610A1" w:rsidTr="00F6331D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B9620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B96209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B9620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B96209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3E5D988" wp14:editId="63D716D6">
                <wp:simplePos x="0" y="0"/>
                <wp:positionH relativeFrom="page">
                  <wp:posOffset>4658360</wp:posOffset>
                </wp:positionH>
                <wp:positionV relativeFrom="page">
                  <wp:posOffset>1143000</wp:posOffset>
                </wp:positionV>
                <wp:extent cx="2596896" cy="2487168"/>
                <wp:effectExtent l="0" t="0" r="13335" b="889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7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5D988" id="Text Box 205" o:spid="_x0000_s1062" type="#_x0000_t202" style="position:absolute;margin-left:366.8pt;margin-top:90pt;width:204.5pt;height:195.8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D94072D" wp14:editId="42E437B8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845265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4072D" id="Text Box 206" o:spid="_x0000_s1063" type="#_x0000_t202" style="position:absolute;margin-left:42.6pt;margin-top:297.25pt;width:127.75pt;height:17.05pt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" filled="f" stroked="f" strokeweight=".5pt">
                <v:textbox inset="0,0,0,0">
                  <w:txbxContent>
                    <w:p w:rsidR="0090129C" w:rsidRPr="00B03157" w:rsidRDefault="0090129C" w:rsidP="00845265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3A56AD" wp14:editId="011BF39B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7BA38" id="Rectangle 207" o:spid="_x0000_s1026" style="position:absolute;margin-left:23.4pt;margin-top:290.5pt;width:547.85pt;height:2.85pt;z-index:2517616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85D4319" wp14:editId="1CE3DBFE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757B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8B07E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Tag der Arbeit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757B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757B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757B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70BA5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270BA5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270BA5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Default="0090129C" w:rsidP="001757B1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0129C" w:rsidRPr="001757B1" w:rsidRDefault="0090129C" w:rsidP="001757B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757B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70BA5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270BA5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270BA5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270BA5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270BA5" w:rsidRDefault="0090129C" w:rsidP="00270BA5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70BA5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270BA5" w:rsidRDefault="0090129C" w:rsidP="001757B1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</w:pPr>
                                  <w:r w:rsidRPr="00270BA5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270BA5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270BA5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270BA5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270BA5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70BA5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270BA5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270BA5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Default="0090129C" w:rsidP="00436689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0129C" w:rsidRPr="00436689" w:rsidRDefault="0090129C" w:rsidP="0043668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70BA5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Christi Himmelfahrt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757B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9772A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70BA5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Pfingstsonntag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9772A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70BA5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270BA5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79772A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270BA5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70BA5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Pfingstmontag</w:t>
                                  </w:r>
                                </w:p>
                              </w:tc>
                            </w:tr>
                            <w:tr w:rsidR="0090129C" w:rsidTr="00052F76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436689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D4319" id="Text Box 208" o:spid="_x0000_s1064" type="#_x0000_t202" style="position:absolute;margin-left:43.65pt;margin-top:319.15pt;width:259.2pt;height:507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757B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B07E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Tag der Arbeit</w:t>
                            </w: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757B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757B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757B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70BA5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270BA5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70BA5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Default="0090129C" w:rsidP="001757B1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</w:p>
                          <w:p w:rsidR="0090129C" w:rsidRPr="001757B1" w:rsidRDefault="0090129C" w:rsidP="001757B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757B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70BA5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270BA5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270BA5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70BA5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270BA5" w:rsidRDefault="0090129C" w:rsidP="00270BA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70BA5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270BA5" w:rsidRDefault="0090129C" w:rsidP="001757B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270BA5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  <w:t>08</w:t>
                            </w:r>
                            <w:r w:rsidRPr="00270BA5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270BA5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270BA5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270BA5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70BA5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270BA5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70BA5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Default="0090129C" w:rsidP="00436689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</w:p>
                          <w:p w:rsidR="0090129C" w:rsidRPr="00436689" w:rsidRDefault="0090129C" w:rsidP="0043668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70BA5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Christi Himmelfahrt</w:t>
                            </w: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757B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9772A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70BA5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Pfingstsonntag</w:t>
                            </w: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9772A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70BA5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270BA5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79772A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70BA5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70BA5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Pfingstmontag</w:t>
                            </w:r>
                          </w:p>
                        </w:tc>
                      </w:tr>
                      <w:tr w:rsidR="0090129C" w:rsidTr="00052F76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436689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C7B704E" wp14:editId="56905E67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43668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43668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43668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43668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90129C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90129C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A5077" w:rsidRDefault="0090129C" w:rsidP="0090129C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11"/>
                                      <w:szCs w:val="11"/>
                                    </w:rPr>
                                  </w:pPr>
                                  <w:r w:rsidRPr="0090129C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Fronleichnam</w:t>
                                  </w:r>
                                </w:p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43668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43668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436689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43668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79772A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79772A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79772A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79772A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4B5821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436689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436689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B704E" id="Text Box 209" o:spid="_x0000_s1065" type="#_x0000_t202" style="position:absolute;margin-left:314.05pt;margin-top:319.1pt;width:259.2pt;height:507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43668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43668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43668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43668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90129C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90129C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0129C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A5077" w:rsidRDefault="0090129C" w:rsidP="0090129C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11"/>
                                <w:szCs w:val="11"/>
                              </w:rPr>
                            </w:pPr>
                            <w:r w:rsidRPr="0090129C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Fronleichnam</w:t>
                            </w:r>
                          </w:p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43668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43668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436689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43668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79772A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79772A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79772A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79772A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4366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4B5821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436689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436689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</w:p>
    <w:p w:rsidR="00845265" w:rsidRDefault="00845265">
      <w:r>
        <w:br w:type="page"/>
      </w:r>
    </w:p>
    <w:p w:rsidR="00845265" w:rsidRPr="00CB1DF8" w:rsidRDefault="00845265" w:rsidP="00845265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B827399" wp14:editId="5699C125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DC9F5" id="Rectangle 188" o:spid="_x0000_s1026" style="position:absolute;margin-left:.15pt;margin-top:.1pt;width:25.9pt;height:841.6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IMfJeW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3939F5A" wp14:editId="315523A7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845265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39F5A" id="Text Box 189" o:spid="_x0000_s1066" type="#_x0000_t202" style="position:absolute;margin-left:22.95pt;margin-top:8.35pt;width:108.7pt;height:79.35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" filled="f" stroked="f" strokeweight=".5pt">
                <v:textbox inset="0,0,0,0">
                  <w:txbxContent>
                    <w:p w:rsidR="0090129C" w:rsidRPr="00957AB5" w:rsidRDefault="0090129C" w:rsidP="00845265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A457CFC" wp14:editId="46D895AE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BC0B5" id="Rectangle 190" o:spid="_x0000_s1026" style="position:absolute;margin-left:120.45pt;margin-top:.1pt;width:475.1pt;height:42.9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DF30EA5" wp14:editId="7085D95B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845265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30EA5" id="Text Box 191" o:spid="_x0000_s1067" type="#_x0000_t202" style="position:absolute;margin-left:462pt;margin-top:12.35pt;width:108.9pt;height:42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" filled="f" stroked="f" strokeweight=".5pt">
                <v:textbox inset="0,0,0,0">
                  <w:txbxContent>
                    <w:p w:rsidR="0090129C" w:rsidRPr="00A94707" w:rsidRDefault="0090129C" w:rsidP="00845265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9F07D5B" wp14:editId="7A05EB4A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845265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Juni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07D5B" id="Text Box 192" o:spid="_x0000_s1068" type="#_x0000_t202" style="position:absolute;margin-left:118.25pt;margin-top:46.15pt;width:421.85pt;height:41.1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" filled="f" stroked="f" strokeweight=".5pt">
                <v:textbox inset="0,0,0,0">
                  <w:txbxContent>
                    <w:p w:rsidR="0090129C" w:rsidRPr="002A6FCE" w:rsidRDefault="0090129C" w:rsidP="00845265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Juni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02070EA" wp14:editId="0798A4BE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F36879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F36879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E1A71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5E1A71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E1A71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5E1A71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E1A71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sz w:val="7"/>
                                      <w:szCs w:val="7"/>
                                    </w:rPr>
                                  </w:pPr>
                                  <w:r w:rsidRPr="005E1A71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0129C" w:rsidRPr="00A610A1" w:rsidTr="00F36879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90129C" w:rsidRPr="00A610A1" w:rsidTr="00F36879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6E31FB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90129C" w:rsidRPr="00A610A1" w:rsidTr="00F36879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90129C" w:rsidRPr="00A610A1" w:rsidTr="00F36879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90129C" w:rsidRPr="00A610A1" w:rsidTr="00F36879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0EA" id="Text Box 193" o:spid="_x0000_s1069" type="#_x0000_t202" style="position:absolute;margin-left:43.35pt;margin-top:90.1pt;width:318.95pt;height:195.8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F36879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F36879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E1A71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5E1A71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E1A71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5E1A71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E1A71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sz w:val="7"/>
                                <w:szCs w:val="7"/>
                              </w:rPr>
                            </w:pPr>
                            <w:r w:rsidRPr="005E1A71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</w:tr>
                      <w:tr w:rsidR="0090129C" w:rsidRPr="00A610A1" w:rsidTr="00F36879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</w:tr>
                      <w:tr w:rsidR="0090129C" w:rsidRPr="00A610A1" w:rsidTr="00F36879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6E31FB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</w:tr>
                      <w:tr w:rsidR="0090129C" w:rsidRPr="00A610A1" w:rsidTr="00F36879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</w:tr>
                      <w:tr w:rsidR="0090129C" w:rsidRPr="00A610A1" w:rsidTr="00F36879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</w:tr>
                      <w:tr w:rsidR="0090129C" w:rsidRPr="00A610A1" w:rsidTr="00F36879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F4B770" wp14:editId="182DEFD3">
                <wp:simplePos x="0" y="0"/>
                <wp:positionH relativeFrom="page">
                  <wp:posOffset>4658360</wp:posOffset>
                </wp:positionH>
                <wp:positionV relativeFrom="page">
                  <wp:posOffset>1144270</wp:posOffset>
                </wp:positionV>
                <wp:extent cx="2596896" cy="2486660"/>
                <wp:effectExtent l="0" t="0" r="13335" b="889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B770" id="Text Box 194" o:spid="_x0000_s1070" type="#_x0000_t202" style="position:absolute;margin-left:366.8pt;margin-top:90.1pt;width:204.5pt;height:195.8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556249B" wp14:editId="44C71591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845265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6249B" id="Text Box 195" o:spid="_x0000_s1071" type="#_x0000_t202" style="position:absolute;margin-left:42.6pt;margin-top:297.25pt;width:127.75pt;height:17.0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" filled="f" stroked="f" strokeweight=".5pt">
                <v:textbox inset="0,0,0,0">
                  <w:txbxContent>
                    <w:p w:rsidR="0090129C" w:rsidRPr="00B03157" w:rsidRDefault="0090129C" w:rsidP="00845265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932B8D" wp14:editId="3CFA8BD3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54F9B" id="Rectangle 196" o:spid="_x0000_s1026" style="position:absolute;margin-left:23.4pt;margin-top:290.5pt;width:547.85pt;height:2.85pt;z-index:2517493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E5rLcC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2D3020E" wp14:editId="2402BC36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9B7956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7859B6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7859B6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3020E" id="Text Box 197" o:spid="_x0000_s1072" type="#_x0000_t202" style="position:absolute;margin-left:43.65pt;margin-top:319.15pt;width:259.2pt;height:507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7859B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9B7956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7859B6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7859B6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7FB3777" wp14:editId="1B8B8D86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0C264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0C26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0C2648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B5D50" w:rsidRDefault="0090129C" w:rsidP="000C2648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B5D50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0C2648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9B7956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F523DC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F523DC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B3777" id="Text Box 198" o:spid="_x0000_s1073" type="#_x0000_t202" style="position:absolute;margin-left:314.05pt;margin-top:319.1pt;width:259.2pt;height:507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0C264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0C26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0C2648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B5D50" w:rsidRDefault="0090129C" w:rsidP="000C2648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B5D50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0C2648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F523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9B7956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F523DC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F523DC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</w:p>
    <w:p w:rsidR="00845265" w:rsidRDefault="00845265">
      <w:r>
        <w:br w:type="page"/>
      </w:r>
    </w:p>
    <w:p w:rsidR="00845265" w:rsidRPr="00CB1DF8" w:rsidRDefault="00845265" w:rsidP="00845265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C1177C" wp14:editId="31AEC6AA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177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5B9F9" id="Rectangle 177" o:spid="_x0000_s1026" style="position:absolute;margin-left:.15pt;margin-top:.1pt;width:25.9pt;height:841.65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EEwFFi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90840B3" wp14:editId="6CA6DDCE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845265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840B3" id="Text Box 178" o:spid="_x0000_s1074" type="#_x0000_t202" style="position:absolute;margin-left:22.95pt;margin-top:8.35pt;width:108.7pt;height:79.3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" filled="f" stroked="f" strokeweight=".5pt">
                <v:textbox inset="0,0,0,0">
                  <w:txbxContent>
                    <w:p w:rsidR="0090129C" w:rsidRPr="00957AB5" w:rsidRDefault="0090129C" w:rsidP="00845265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980C50" wp14:editId="5C1D493B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7A626" id="Rectangle 179" o:spid="_x0000_s1026" style="position:absolute;margin-left:120.45pt;margin-top:.1pt;width:475.1pt;height:42.9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8F330C" wp14:editId="12A652AA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845265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F330C" id="Text Box 180" o:spid="_x0000_s1075" type="#_x0000_t202" style="position:absolute;margin-left:462pt;margin-top:12.35pt;width:108.9pt;height:42.7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" filled="f" stroked="f" strokeweight=".5pt">
                <v:textbox inset="0,0,0,0">
                  <w:txbxContent>
                    <w:p w:rsidR="0090129C" w:rsidRPr="00A94707" w:rsidRDefault="0090129C" w:rsidP="00845265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BE0E8A" wp14:editId="43408240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845265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 w:rsidRPr="002A6FCE"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J</w:t>
                            </w: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uli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E0E8A" id="Text Box 181" o:spid="_x0000_s1076" type="#_x0000_t202" style="position:absolute;margin-left:118.25pt;margin-top:46.15pt;width:421.85pt;height:41.1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" filled="f" stroked="f" strokeweight=".5pt">
                <v:textbox inset="0,0,0,0">
                  <w:txbxContent>
                    <w:p w:rsidR="0090129C" w:rsidRPr="002A6FCE" w:rsidRDefault="0090129C" w:rsidP="00845265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 w:rsidRPr="002A6FCE"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J</w:t>
                      </w:r>
                      <w:r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uli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D19AFB" wp14:editId="30335ED5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B91231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8E44A1" w:rsidRDefault="0090129C" w:rsidP="0063366F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7"/>
                                      <w:szCs w:val="7"/>
                                    </w:rPr>
                                  </w:pPr>
                                  <w:r w:rsidRPr="002C0316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 w:rsidRPr="00E249F9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2C0316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90129C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A7138B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 w:rsidRPr="00A7138B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63366F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19AFB" id="Text Box 182" o:spid="_x0000_s1077" type="#_x0000_t202" style="position:absolute;margin-left:43.35pt;margin-top:90.1pt;width:318.95pt;height:195.8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B91231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8E44A1" w:rsidRDefault="0090129C" w:rsidP="0063366F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7"/>
                                <w:szCs w:val="7"/>
                              </w:rPr>
                            </w:pPr>
                            <w:r w:rsidRPr="002C0316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E249F9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2C0316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9012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7138B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A7138B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63366F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DC9EE71" wp14:editId="06CD2F75">
                <wp:simplePos x="0" y="0"/>
                <wp:positionH relativeFrom="page">
                  <wp:posOffset>4658360</wp:posOffset>
                </wp:positionH>
                <wp:positionV relativeFrom="page">
                  <wp:posOffset>1144270</wp:posOffset>
                </wp:positionV>
                <wp:extent cx="2596896" cy="2486660"/>
                <wp:effectExtent l="0" t="0" r="13335" b="889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9EE71" id="Text Box 183" o:spid="_x0000_s1078" type="#_x0000_t202" style="position:absolute;margin-left:366.8pt;margin-top:90.1pt;width:204.5pt;height:195.8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8A25D25" wp14:editId="57DC0C69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845265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25D25" id="Text Box 184" o:spid="_x0000_s1079" type="#_x0000_t202" style="position:absolute;margin-left:42.6pt;margin-top:297.25pt;width:127.75pt;height:17.05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" filled="f" stroked="f" strokeweight=".5pt">
                <v:textbox inset="0,0,0,0">
                  <w:txbxContent>
                    <w:p w:rsidR="0090129C" w:rsidRPr="00B03157" w:rsidRDefault="0090129C" w:rsidP="00845265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D50C49" wp14:editId="1B4514D4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185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A2DC3" id="Rectangle 185" o:spid="_x0000_s1026" style="position:absolute;margin-left:23.4pt;margin-top:290.5pt;width:547.85pt;height:2.85pt;z-index:2517370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JFBi4S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43CC75B" wp14:editId="6AB8CCB1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25BF5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695D48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CC75B" id="Text Box 186" o:spid="_x0000_s1080" type="#_x0000_t202" style="position:absolute;margin-left:43.65pt;margin-top:319.15pt;width:259.2pt;height:507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25BF5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695D48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E918BF3" wp14:editId="40B2C776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17</w:t>
                                  </w:r>
                                </w:p>
                                <w:p w:rsidR="0090129C" w:rsidRPr="00851539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7170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851539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A67170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95D48" w:rsidRDefault="0090129C" w:rsidP="00A6717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851539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2E74B5" w:themeColor="accent1" w:themeShade="BF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jc w:val="center"/>
                                    <w:rPr>
                                      <w:color w:val="2E74B5" w:themeColor="accent1" w:themeShade="B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851539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2E74B5" w:themeColor="accent1" w:themeShade="BF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5153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5153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31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C25BF5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695D48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695D48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18BF3" id="Text Box 187" o:spid="_x0000_s1081" type="#_x0000_t202" style="position:absolute;margin-left:314.05pt;margin-top:319.1pt;width:259.2pt;height:507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17</w:t>
                            </w:r>
                          </w:p>
                          <w:p w:rsidR="0090129C" w:rsidRPr="00851539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7170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A67170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851539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 w:rsidRPr="00A67170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95D48" w:rsidRDefault="0090129C" w:rsidP="00A6717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851539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jc w:val="center"/>
                              <w:rPr>
                                <w:color w:val="2E74B5" w:themeColor="accent1" w:themeShade="BF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851539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5153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5153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31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695D4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C25BF5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695D48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695D48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</w:p>
    <w:p w:rsidR="00845265" w:rsidRDefault="00845265">
      <w:r>
        <w:br w:type="page"/>
      </w:r>
    </w:p>
    <w:p w:rsidR="00845265" w:rsidRPr="00CB1DF8" w:rsidRDefault="00845265" w:rsidP="00845265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9AE012" wp14:editId="4192E316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E6AA6" id="Rectangle 166" o:spid="_x0000_s1026" style="position:absolute;margin-left:.15pt;margin-top:.1pt;width:25.9pt;height:841.6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Ks1+9e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B1EA6F2" wp14:editId="21F77798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845265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822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EA6F2" id="Text Box 167" o:spid="_x0000_s1082" type="#_x0000_t202" style="position:absolute;margin-left:22.95pt;margin-top:8.35pt;width:108.7pt;height:79.3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" filled="f" stroked="f" strokeweight=".5pt">
                <v:textbox inset="0,0,0,0">
                  <w:txbxContent>
                    <w:p w:rsidR="0090129C" w:rsidRPr="00957AB5" w:rsidRDefault="0090129C" w:rsidP="00845265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822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DB3C85A" wp14:editId="6519FF22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99A4B" id="Rectangle 168" o:spid="_x0000_s1026" style="position:absolute;margin-left:120.45pt;margin-top:.1pt;width:475.1pt;height:42.9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5D9E68" wp14:editId="6F92DA90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845265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D9E68" id="Text Box 169" o:spid="_x0000_s1083" type="#_x0000_t202" style="position:absolute;margin-left:462pt;margin-top:12.35pt;width:108.9pt;height:42.7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" filled="f" stroked="f" strokeweight=".5pt">
                <v:textbox inset="0,0,0,0">
                  <w:txbxContent>
                    <w:p w:rsidR="0090129C" w:rsidRPr="00A94707" w:rsidRDefault="0090129C" w:rsidP="00845265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FD7BDE5" wp14:editId="429CF67F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845265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August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7BDE5" id="Text Box 170" o:spid="_x0000_s1084" type="#_x0000_t202" style="position:absolute;margin-left:118.25pt;margin-top:46.15pt;width:421.85pt;height:41.1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" filled="f" stroked="f" strokeweight=".5pt">
                <v:textbox inset="0,0,0,0">
                  <w:txbxContent>
                    <w:p w:rsidR="0090129C" w:rsidRPr="002A6FCE" w:rsidRDefault="0090129C" w:rsidP="00845265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August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AA94D2A" wp14:editId="6C0214BA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B91231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60132" w:rsidRDefault="0090129C" w:rsidP="00F80919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60132" w:rsidRDefault="0090129C" w:rsidP="00F80919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F80919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F80919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60132" w:rsidRDefault="0090129C" w:rsidP="00F80919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sz w:val="7"/>
                                      <w:szCs w:val="7"/>
                                    </w:rPr>
                                  </w:pPr>
                                  <w:r w:rsidRPr="00E6013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F80919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F80919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6A23A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6A23A0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6A23A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6A23A0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F80919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94D2A" id="Text Box 171" o:spid="_x0000_s1085" type="#_x0000_t202" style="position:absolute;margin-left:43.35pt;margin-top:90.1pt;width:318.95pt;height:195.8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B91231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60132" w:rsidRDefault="0090129C" w:rsidP="00F80919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60132" w:rsidRDefault="0090129C" w:rsidP="00F80919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F80919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F80919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60132" w:rsidRDefault="0090129C" w:rsidP="00F80919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sz w:val="7"/>
                                <w:szCs w:val="7"/>
                              </w:rPr>
                            </w:pPr>
                            <w:r w:rsidRPr="00E6013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F80919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F80919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67170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67170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6A23A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6A23A0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6A23A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6A23A0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F80919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</w:tr>
                    </w:tbl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E226EC" wp14:editId="4CFBEF3F">
                <wp:simplePos x="0" y="0"/>
                <wp:positionH relativeFrom="page">
                  <wp:posOffset>4658360</wp:posOffset>
                </wp:positionH>
                <wp:positionV relativeFrom="page">
                  <wp:posOffset>1144270</wp:posOffset>
                </wp:positionV>
                <wp:extent cx="2596896" cy="2486660"/>
                <wp:effectExtent l="0" t="0" r="13335" b="889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226EC" id="Text Box 172" o:spid="_x0000_s1086" type="#_x0000_t202" style="position:absolute;margin-left:366.8pt;margin-top:90.1pt;width:204.5pt;height:195.8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16109C" wp14:editId="018830E1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845265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6109C" id="Text Box 173" o:spid="_x0000_s1087" type="#_x0000_t202" style="position:absolute;margin-left:42.6pt;margin-top:297.25pt;width:127.75pt;height:17.0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" filled="f" stroked="f" strokeweight=".5pt">
                <v:textbox inset="0,0,0,0">
                  <w:txbxContent>
                    <w:p w:rsidR="0090129C" w:rsidRPr="00B03157" w:rsidRDefault="0090129C" w:rsidP="00845265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C7D31F" wp14:editId="6CFB2C9E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CC778" id="Rectangle 174" o:spid="_x0000_s1026" style="position:absolute;margin-left:23.4pt;margin-top:290.5pt;width:547.85pt;height:2.85pt;z-index:2517248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BEKrRu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EBA554" wp14:editId="3D327224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53653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25365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53653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253653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7170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67170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5F1972" w:rsidRDefault="0090129C" w:rsidP="00A6717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53653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25365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53653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253653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7170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67170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A67170" w:rsidRPr="00A67170" w:rsidRDefault="00A67170" w:rsidP="00A67170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  <w:r w:rsidRPr="00A67170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Mariä Himmelfahrt</w:t>
                                  </w:r>
                                </w:p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8E4FF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5F1972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5F1972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44C28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BA554" id="Text Box 175" o:spid="_x0000_s1088" type="#_x0000_t202" style="position:absolute;margin-left:43.65pt;margin-top:319.15pt;width:259.2pt;height:507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53653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25365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53653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253653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7170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A67170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67170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5F1972" w:rsidRDefault="0090129C" w:rsidP="00A6717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53653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25365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53653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253653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7170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A67170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67170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A67170" w:rsidRPr="00A67170" w:rsidRDefault="00A67170" w:rsidP="00A67170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A67170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Mariä Himmelfahrt</w:t>
                            </w:r>
                          </w:p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5F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8E4FF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5F1972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5F1972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644C28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5194D6" wp14:editId="7BC7B3B3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53653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25365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53653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253653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53653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253653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253653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253653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8E4FFD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1A65F4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1A65F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44C28"/>
                          <w:p w:rsidR="0090129C" w:rsidRDefault="0090129C" w:rsidP="0084526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194D6" id="Text Box 176" o:spid="_x0000_s1089" type="#_x0000_t202" style="position:absolute;margin-left:314.05pt;margin-top:319.1pt;width:259.2pt;height:507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53653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25365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53653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253653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53653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253653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253653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253653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1A65F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8E4FFD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1A65F4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1A65F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644C28"/>
                    <w:p w:rsidR="0090129C" w:rsidRDefault="0090129C" w:rsidP="00845265"/>
                  </w:txbxContent>
                </v:textbox>
                <w10:wrap anchorx="page" anchory="page"/>
              </v:shape>
            </w:pict>
          </mc:Fallback>
        </mc:AlternateContent>
      </w:r>
    </w:p>
    <w:p w:rsidR="00845265" w:rsidRDefault="00845265">
      <w:r>
        <w:br w:type="page"/>
      </w:r>
    </w:p>
    <w:p w:rsidR="00634A93" w:rsidRPr="00CB1DF8" w:rsidRDefault="00634A93" w:rsidP="00634A93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45D1B0" wp14:editId="0C8A29ED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335ED" id="Rectangle 142" o:spid="_x0000_s1026" style="position:absolute;margin-left:.15pt;margin-top:.1pt;width:25.9pt;height:841.6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ODLSOS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772C89" wp14:editId="15F44988">
                <wp:simplePos x="0" y="0"/>
                <wp:positionH relativeFrom="page">
                  <wp:posOffset>291465</wp:posOffset>
                </wp:positionH>
                <wp:positionV relativeFrom="page">
                  <wp:posOffset>106045</wp:posOffset>
                </wp:positionV>
                <wp:extent cx="1380490" cy="1007745"/>
                <wp:effectExtent l="0" t="0" r="10160" b="190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957AB5" w:rsidRDefault="0090129C" w:rsidP="00634A93">
                            <w:pPr>
                              <w:spacing w:line="17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174"/>
                                <w:szCs w:val="174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72C89" id="Text Box 143" o:spid="_x0000_s1090" type="#_x0000_t202" style="position:absolute;margin-left:22.95pt;margin-top:8.35pt;width:108.7pt;height:79.3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" filled="f" stroked="f" strokeweight=".5pt">
                <v:textbox inset="0,0,0,0">
                  <w:txbxContent>
                    <w:p w:rsidR="0090129C" w:rsidRPr="00957AB5" w:rsidRDefault="0090129C" w:rsidP="00634A93">
                      <w:pPr>
                        <w:spacing w:line="1740" w:lineRule="exact"/>
                        <w:jc w:val="center"/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</w:pPr>
                      <w:r>
                        <w:rPr>
                          <w:rFonts w:ascii="Arial Black" w:hAnsi="Arial Black"/>
                          <w:color w:val="FF0000"/>
                          <w:sz w:val="174"/>
                          <w:szCs w:val="174"/>
                        </w:rPr>
                        <w:t>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B59E00" wp14:editId="6D7B5DA8">
                <wp:simplePos x="0" y="0"/>
                <wp:positionH relativeFrom="page">
                  <wp:posOffset>1529715</wp:posOffset>
                </wp:positionH>
                <wp:positionV relativeFrom="page">
                  <wp:posOffset>1270</wp:posOffset>
                </wp:positionV>
                <wp:extent cx="6033770" cy="544830"/>
                <wp:effectExtent l="0" t="0" r="5080" b="762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5448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50F68" id="Rectangle 144" o:spid="_x0000_s1026" style="position:absolute;margin-left:120.45pt;margin-top:.1pt;width:475.1pt;height:42.9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" fillcolor="#bfbfbf [2412]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C4F94F" wp14:editId="0F9D082B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634A93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4F94F" id="Text Box 158" o:spid="_x0000_s1091" type="#_x0000_t202" style="position:absolute;margin-left:462pt;margin-top:12.35pt;width:108.9pt;height:42.7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" filled="f" stroked="f" strokeweight=".5pt">
                <v:textbox inset="0,0,0,0">
                  <w:txbxContent>
                    <w:p w:rsidR="0090129C" w:rsidRPr="00A94707" w:rsidRDefault="0090129C" w:rsidP="00634A93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4F2381" wp14:editId="7511C315">
                <wp:simplePos x="0" y="0"/>
                <wp:positionH relativeFrom="page">
                  <wp:posOffset>1501775</wp:posOffset>
                </wp:positionH>
                <wp:positionV relativeFrom="page">
                  <wp:posOffset>586105</wp:posOffset>
                </wp:positionV>
                <wp:extent cx="5357495" cy="521970"/>
                <wp:effectExtent l="0" t="0" r="14605" b="1143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49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2A6FCE" w:rsidRDefault="0090129C" w:rsidP="00634A93">
                            <w:pPr>
                              <w:spacing w:line="740" w:lineRule="exact"/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74"/>
                                <w:szCs w:val="74"/>
                              </w:rPr>
                              <w:t>September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F2381" id="Text Box 159" o:spid="_x0000_s1092" type="#_x0000_t202" style="position:absolute;margin-left:118.25pt;margin-top:46.15pt;width:421.85pt;height:41.1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" filled="f" stroked="f" strokeweight=".5pt">
                <v:textbox inset="0,0,0,0">
                  <w:txbxContent>
                    <w:p w:rsidR="0090129C" w:rsidRPr="002A6FCE" w:rsidRDefault="0090129C" w:rsidP="00634A93">
                      <w:pPr>
                        <w:spacing w:line="740" w:lineRule="exact"/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</w:pPr>
                      <w:r>
                        <w:rPr>
                          <w:rFonts w:ascii="Arial Black" w:hAnsi="Arial Black"/>
                          <w:color w:val="BFBFBF" w:themeColor="background1" w:themeShade="BF"/>
                          <w:sz w:val="74"/>
                          <w:szCs w:val="74"/>
                        </w:rPr>
                        <w:t>September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75F7D0" wp14:editId="59B0B1B7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B91231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785424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785424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785424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sz w:val="7"/>
                                      <w:szCs w:val="7"/>
                                    </w:rPr>
                                  </w:pPr>
                                  <w:r w:rsidRPr="00785424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785424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5F7D0" id="Text Box 160" o:spid="_x0000_s1093" type="#_x0000_t202" style="position:absolute;margin-left:43.35pt;margin-top:90.1pt;width:318.95pt;height:195.8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B91231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785424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785424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785424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sz w:val="7"/>
                                <w:szCs w:val="7"/>
                              </w:rPr>
                            </w:pPr>
                            <w:r w:rsidRPr="00785424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785424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67170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67170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</w:tr>
                    </w:tbl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9E9A6F" wp14:editId="6197962C">
                <wp:simplePos x="0" y="0"/>
                <wp:positionH relativeFrom="page">
                  <wp:posOffset>4658360</wp:posOffset>
                </wp:positionH>
                <wp:positionV relativeFrom="page">
                  <wp:posOffset>1144270</wp:posOffset>
                </wp:positionV>
                <wp:extent cx="2596896" cy="2486660"/>
                <wp:effectExtent l="0" t="0" r="13335" b="889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E9A6F" id="Text Box 161" o:spid="_x0000_s1094" type="#_x0000_t202" style="position:absolute;margin-left:366.8pt;margin-top:90.1pt;width:204.5pt;height:195.8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690DDF" wp14:editId="4C45EF77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634A93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90DDF" id="Text Box 162" o:spid="_x0000_s1095" type="#_x0000_t202" style="position:absolute;margin-left:42.6pt;margin-top:297.25pt;width:127.75pt;height:17.0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" filled="f" stroked="f" strokeweight=".5pt">
                <v:textbox inset="0,0,0,0">
                  <w:txbxContent>
                    <w:p w:rsidR="0090129C" w:rsidRPr="00B03157" w:rsidRDefault="0090129C" w:rsidP="00634A93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007EB3" wp14:editId="58096408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4518E" id="Rectangle 163" o:spid="_x0000_s1026" style="position:absolute;margin-left:23.4pt;margin-top:290.5pt;width:547.85pt;height:2.85pt;z-index:2517125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AcTjvC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4F59EC" wp14:editId="2E39BCD4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3C63BE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332671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59EC" id="Text Box 164" o:spid="_x0000_s1096" type="#_x0000_t202" style="position:absolute;margin-left:43.65pt;margin-top:319.15pt;width:259.2pt;height:507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3C63BE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332671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0DE1DC" wp14:editId="479EB4C0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7E5E89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7170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7E5E89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A67170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32671" w:rsidRDefault="0090129C" w:rsidP="00A6717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7170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67170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32671" w:rsidRDefault="0090129C" w:rsidP="00A6717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7E5E89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7E5E89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3C63BE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332671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33267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DE1DC" id="Text Box 165" o:spid="_x0000_s1097" type="#_x0000_t202" style="position:absolute;margin-left:314.05pt;margin-top:319.1pt;width:259.2pt;height:507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7E5E89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7170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A67170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7E5E89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 w:rsidRPr="00A67170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32671" w:rsidRDefault="0090129C" w:rsidP="00A6717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7170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A67170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67170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32671" w:rsidRDefault="0090129C" w:rsidP="00A6717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7E5E89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7E5E89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33267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3C63BE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332671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332671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</w:p>
    <w:p w:rsidR="00634A93" w:rsidRDefault="00634A93">
      <w:r>
        <w:br w:type="page"/>
      </w:r>
    </w:p>
    <w:p w:rsidR="00634A93" w:rsidRPr="00CB1DF8" w:rsidRDefault="00620E2E" w:rsidP="00634A93">
      <w:r>
        <w:rPr>
          <w:noProof/>
          <w:lang w:val="de-DE" w:eastAsia="de-DE"/>
        </w:rPr>
        <w:lastRenderedPageBreak/>
        <mc:AlternateContent>
          <mc:Choice Requires="wpg">
            <w:drawing>
              <wp:anchor distT="0" distB="0" distL="114300" distR="114300" simplePos="0" relativeHeight="251654143" behindDoc="0" locked="0" layoutInCell="1" allowOverlap="1" wp14:anchorId="2E88FF18" wp14:editId="58AF1149">
                <wp:simplePos x="0" y="0"/>
                <wp:positionH relativeFrom="page">
                  <wp:posOffset>612775</wp:posOffset>
                </wp:positionH>
                <wp:positionV relativeFrom="page">
                  <wp:posOffset>0</wp:posOffset>
                </wp:positionV>
                <wp:extent cx="6949440" cy="1115568"/>
                <wp:effectExtent l="0" t="0" r="3810" b="889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1115568"/>
                          <a:chOff x="0" y="0"/>
                          <a:chExt cx="6948467" cy="1117708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1507787" y="0"/>
                            <a:ext cx="5440680" cy="54864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 Box 135"/>
                        <wps:cNvSpPr txBox="1"/>
                        <wps:spPr>
                          <a:xfrm>
                            <a:off x="1507787" y="588523"/>
                            <a:ext cx="5358948" cy="521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0129C" w:rsidRPr="002A6FCE" w:rsidRDefault="0090129C" w:rsidP="00634A93">
                              <w:pPr>
                                <w:spacing w:line="740" w:lineRule="exact"/>
                                <w:rPr>
                                  <w:rFonts w:ascii="Arial Black" w:hAnsi="Arial Black"/>
                                  <w:color w:val="BFBFBF" w:themeColor="background1" w:themeShade="BF"/>
                                  <w:sz w:val="74"/>
                                  <w:szCs w:val="7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BFBFBF" w:themeColor="background1" w:themeShade="BF"/>
                                  <w:sz w:val="74"/>
                                  <w:szCs w:val="74"/>
                                </w:rPr>
                                <w:t>Oktober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0" y="111868"/>
                            <a:ext cx="1564048" cy="1005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0129C" w:rsidRPr="00957AB5" w:rsidRDefault="0090129C" w:rsidP="0080350A">
                              <w:pPr>
                                <w:spacing w:line="1740" w:lineRule="exact"/>
                                <w:rPr>
                                  <w:rFonts w:ascii="Arial Black" w:hAnsi="Arial Black"/>
                                  <w:color w:val="FF0000"/>
                                  <w:sz w:val="174"/>
                                  <w:szCs w:val="17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0000"/>
                                  <w:sz w:val="174"/>
                                  <w:szCs w:val="174"/>
                                </w:rPr>
                                <w:t>1022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88FF18" id="Group 5" o:spid="_x0000_s1098" style="position:absolute;margin-left:48.25pt;margin-top:0;width:547.2pt;height:87.85pt;z-index:251654143;mso-position-horizontal-relative:page;mso-position-vertical-relative:page;mso-width-relative:margin;mso-height-relative:margin" coordsize="69484,11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">
                <v:rect id="Rectangle 133" o:spid="_x0000_s1099" style="position:absolute;left:15077;width:54407;height:5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swKcQA&#10;AADcAAAADwAAAGRycy9kb3ducmV2LnhtbERPS2sCMRC+F/ofwhS81Wy1FF2NUgWxVS8+ex02093F&#10;zWRJoq7++kYoeJuP7znDcWMqcSbnS8sK3toJCOLM6pJzBbvt7LUHwgdkjZVlUnAlD+PR89MQU20v&#10;vKbzJuQihrBPUUERQp1K6bOCDPq2rYkj92udwRChy6V2eInhppKdJPmQBkuODQXWNC0oO25ORsHM&#10;TNbfi/11e+xP35c/7naY31YdpVovzecARKAmPMT/7i8d53e7cH8mXiBH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7MCnEAAAA3AAAAA8AAAAAAAAAAAAAAAAAmAIAAGRycy9k&#10;b3ducmV2LnhtbFBLBQYAAAAABAAEAPUAAACJAwAAAAA=&#10;" fillcolor="#bfbfbf [2412]" stroked="f" strokeweight="1pt"/>
                <v:shape id="Text Box 135" o:spid="_x0000_s1100" type="#_x0000_t202" style="position:absolute;left:15077;top:5885;width:53590;height:5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qkDsQA&#10;AADcAAAADwAAAGRycy9kb3ducmV2LnhtbERPS0vDQBC+F/oflil4azdVLCV2W8QH9FCrVgW9jdkx&#10;CWZnw+40jf/eLRR6m4/vOYtV7xrVUYi1ZwPTSQaKuPC25tLA+9vjeA4qCrLFxjMZ+KMIq+VwsMDc&#10;+gO/UreTUqUQjjkaqETaXOtYVOQwTnxLnLgfHxxKgqHUNuAhhbtGX2bZTDusOTVU2NJdRcXvbu8M&#10;NJ8xbL4z+eruyyd5edb7j4fp1piLUX97A0qol7P45F7bNP/qGo7PpAv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6pA7EAAAA3AAAAA8AAAAAAAAAAAAAAAAAmAIAAGRycy9k&#10;b3ducmV2LnhtbFBLBQYAAAAABAAEAPUAAACJAwAAAAA=&#10;" filled="f" stroked="f" strokeweight=".5pt">
                  <v:textbox inset="0,0,0,0">
                    <w:txbxContent>
                      <w:p w:rsidR="0090129C" w:rsidRPr="002A6FCE" w:rsidRDefault="0090129C" w:rsidP="00634A93">
                        <w:pPr>
                          <w:spacing w:line="740" w:lineRule="exact"/>
                          <w:rPr>
                            <w:rFonts w:ascii="Arial Black" w:hAnsi="Arial Black"/>
                            <w:color w:val="BFBFBF" w:themeColor="background1" w:themeShade="BF"/>
                            <w:sz w:val="74"/>
                            <w:szCs w:val="74"/>
                          </w:rPr>
                        </w:pPr>
                        <w:r>
                          <w:rPr>
                            <w:rFonts w:ascii="Arial Black" w:hAnsi="Arial Black"/>
                            <w:color w:val="BFBFBF" w:themeColor="background1" w:themeShade="BF"/>
                            <w:sz w:val="74"/>
                            <w:szCs w:val="74"/>
                          </w:rPr>
                          <w:t>Oktober</w:t>
                        </w:r>
                      </w:p>
                    </w:txbxContent>
                  </v:textbox>
                </v:shape>
                <v:shape id="Text Box 1" o:spid="_x0000_s1101" type="#_x0000_t202" style="position:absolute;top:1118;width:15640;height:100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9Zu8IA&#10;AADaAAAADwAAAGRycy9kb3ducmV2LnhtbERPS0vDQBC+F/wPywje2k17EEm7LdIHeFBrq4LexuyY&#10;hGZnw+40jf++WxB6Gj6+58wWvWtURyHWng2MRxko4sLbmksDH++b4QOoKMgWG89k4I8iLOY3gxnm&#10;1p94R91eSpVCOOZooBJpc61jUZHDOPItceJ+fXAoCYZS24CnFO4aPcmye+2w5tRQYUvLiorD/ugM&#10;NF8xPP9k8t2tyhd52+rj53r8aszdbf84BSXUy1X8736yaT5cXrlcPT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31m7wgAAANoAAAAPAAAAAAAAAAAAAAAAAJgCAABkcnMvZG93&#10;bnJldi54bWxQSwUGAAAAAAQABAD1AAAAhwMAAAAA&#10;" filled="f" stroked="f" strokeweight=".5pt">
                  <v:textbox inset="0,0,0,0">
                    <w:txbxContent>
                      <w:p w:rsidR="0090129C" w:rsidRPr="00957AB5" w:rsidRDefault="0090129C" w:rsidP="0080350A">
                        <w:pPr>
                          <w:spacing w:line="1740" w:lineRule="exact"/>
                          <w:rPr>
                            <w:rFonts w:ascii="Arial Black" w:hAnsi="Arial Black"/>
                            <w:color w:val="FF0000"/>
                            <w:sz w:val="174"/>
                            <w:szCs w:val="174"/>
                          </w:rPr>
                        </w:pPr>
                        <w:r>
                          <w:rPr>
                            <w:rFonts w:ascii="Arial Black" w:hAnsi="Arial Black"/>
                            <w:color w:val="FF0000"/>
                            <w:sz w:val="174"/>
                            <w:szCs w:val="174"/>
                          </w:rPr>
                          <w:t>1022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3707FE" wp14:editId="0D3A7963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B0C6E" id="Rectangle 131" o:spid="_x0000_s1026" style="position:absolute;margin-left:.15pt;margin-top:.1pt;width:25.9pt;height:841.6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4F83D7" wp14:editId="60817D69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634A93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F83D7" id="Text Box 134" o:spid="_x0000_s1102" type="#_x0000_t202" style="position:absolute;margin-left:462pt;margin-top:12.35pt;width:108.9pt;height:42.75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" filled="f" stroked="f" strokeweight=".5pt">
                <v:textbox inset="0,0,0,0">
                  <w:txbxContent>
                    <w:p w:rsidR="0090129C" w:rsidRPr="00A94707" w:rsidRDefault="0090129C" w:rsidP="00634A93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B508B9" wp14:editId="561C8A68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B91231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8E44A1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7"/>
                                      <w:szCs w:val="7"/>
                                    </w:rPr>
                                  </w:pPr>
                                  <w:r w:rsidRPr="00263769">
                                    <w:rPr>
                                      <w:rFonts w:ascii="Arial Black" w:hAnsi="Arial Black"/>
                                      <w:color w:val="A6A6A6" w:themeColor="background1" w:themeShade="A6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2E35D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26376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EB243B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26376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263769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26376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263769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26376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263769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8B7DF7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508B9" id="Text Box 136" o:spid="_x0000_s1103" type="#_x0000_t202" style="position:absolute;margin-left:43.35pt;margin-top:90.1pt;width:318.95pt;height:195.8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B91231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8E44A1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7"/>
                                <w:szCs w:val="7"/>
                              </w:rPr>
                            </w:pPr>
                            <w:r w:rsidRPr="00263769">
                              <w:rPr>
                                <w:rFonts w:ascii="Arial Black" w:hAnsi="Arial Black"/>
                                <w:color w:val="A6A6A6" w:themeColor="background1" w:themeShade="A6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2E35D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67170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26376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EB243B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26376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263769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26376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263769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26376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263769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8B7DF7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</w:tr>
                    </w:tbl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F69286" wp14:editId="515FD0E2">
                <wp:simplePos x="0" y="0"/>
                <wp:positionH relativeFrom="page">
                  <wp:posOffset>4658360</wp:posOffset>
                </wp:positionH>
                <wp:positionV relativeFrom="page">
                  <wp:posOffset>1144270</wp:posOffset>
                </wp:positionV>
                <wp:extent cx="2596896" cy="2486660"/>
                <wp:effectExtent l="0" t="0" r="13335" b="889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69286" id="Text Box 137" o:spid="_x0000_s1104" type="#_x0000_t202" style="position:absolute;margin-left:366.8pt;margin-top:90.1pt;width:204.5pt;height:195.8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DD3C66" wp14:editId="39630E24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634A93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D3C66" id="Text Box 138" o:spid="_x0000_s1105" type="#_x0000_t202" style="position:absolute;margin-left:42.6pt;margin-top:297.25pt;width:127.75pt;height:17.0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" filled="f" stroked="f" strokeweight=".5pt">
                <v:textbox inset="0,0,0,0">
                  <w:txbxContent>
                    <w:p w:rsidR="0090129C" w:rsidRPr="00B03157" w:rsidRDefault="0090129C" w:rsidP="00634A93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2242F0" wp14:editId="456EAC15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524B3" id="Rectangle 139" o:spid="_x0000_s1026" style="position:absolute;margin-left:23.4pt;margin-top:290.5pt;width:547.85pt;height:2.85pt;z-index:25170022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E6qeY+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CC72A0" wp14:editId="5B564B86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A67170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A67170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67170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A67170" w:rsidP="00A6717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A67170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Tag der Deutschen Einheit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bottom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bottom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84058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84058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E07BE4" w:rsidRDefault="0090129C" w:rsidP="002B254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FB2FE7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E07BE4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C72A0" id="Text Box 140" o:spid="_x0000_s1106" type="#_x0000_t202" style="position:absolute;margin-left:43.65pt;margin-top:319.15pt;width:259.2pt;height:507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A67170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A67170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67170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A67170" w:rsidP="00A6717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67170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Tag der Deutschen Einheit</w:t>
                            </w: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bottom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bottom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84058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84058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0000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E07BE4" w:rsidRDefault="0090129C" w:rsidP="002B25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FB2FE7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E07BE4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9C46FF" wp14:editId="3E5C6D05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84058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840587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31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3E18B8" w:rsidRPr="003A5077" w:rsidRDefault="003E18B8" w:rsidP="003E18B8">
                                  <w:pPr>
                                    <w:spacing w:after="75"/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11"/>
                                      <w:szCs w:val="11"/>
                                    </w:rPr>
                                  </w:pPr>
                                  <w:r w:rsidRPr="003A5077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11"/>
                                      <w:szCs w:val="11"/>
                                    </w:rPr>
                                    <w:t>R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eformationstag</w:t>
                                  </w:r>
                                </w:p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3E18B8" w:rsidRPr="003E18B8" w:rsidRDefault="003E18B8" w:rsidP="003E18B8">
                                  <w:pPr>
                                    <w:spacing w:after="75"/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Allerheiligen</w:t>
                                  </w:r>
                                </w:p>
                                <w:p w:rsidR="0090129C" w:rsidRPr="00680539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FB2FE7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E07BE4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E07BE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C46FF" id="Text Box 141" o:spid="_x0000_s1107" type="#_x0000_t202" style="position:absolute;margin-left:314.05pt;margin-top:319.1pt;width:259.2pt;height:507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84058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840587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31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3E18B8" w:rsidRPr="003A5077" w:rsidRDefault="003E18B8" w:rsidP="003E18B8">
                            <w:pPr>
                              <w:spacing w:after="75"/>
                              <w:rPr>
                                <w:rFonts w:ascii="Arial" w:hAnsi="Arial" w:cs="Arial"/>
                                <w:b/>
                                <w:color w:val="FF0000"/>
                                <w:sz w:val="11"/>
                                <w:szCs w:val="11"/>
                              </w:rPr>
                            </w:pPr>
                            <w:r w:rsidRPr="003A5077">
                              <w:rPr>
                                <w:rFonts w:ascii="Arial" w:hAnsi="Arial" w:cs="Arial"/>
                                <w:b/>
                                <w:color w:val="FF0000"/>
                                <w:sz w:val="11"/>
                                <w:szCs w:val="11"/>
                              </w:rPr>
                              <w:t>R</w:t>
                            </w: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eformationstag</w:t>
                            </w:r>
                          </w:p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3E18B8" w:rsidRPr="003E18B8" w:rsidRDefault="003E18B8" w:rsidP="003E18B8">
                            <w:pPr>
                              <w:spacing w:after="75"/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Allerheiligen</w:t>
                            </w:r>
                          </w:p>
                          <w:p w:rsidR="0090129C" w:rsidRPr="00680539" w:rsidRDefault="0090129C" w:rsidP="00E07B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FB2FE7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E07BE4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E07BE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</w:p>
    <w:p w:rsidR="00634A93" w:rsidRDefault="00634A93">
      <w:r>
        <w:br w:type="page"/>
      </w:r>
    </w:p>
    <w:p w:rsidR="00634A93" w:rsidRPr="00CB1DF8" w:rsidRDefault="00620E2E" w:rsidP="00634A93">
      <w:r>
        <w:rPr>
          <w:noProof/>
          <w:lang w:val="de-DE" w:eastAsia="de-DE"/>
        </w:rPr>
        <w:lastRenderedPageBreak/>
        <mc:AlternateContent>
          <mc:Choice Requires="wpg">
            <w:drawing>
              <wp:anchor distT="0" distB="0" distL="114300" distR="114300" simplePos="0" relativeHeight="251653118" behindDoc="0" locked="0" layoutInCell="1" allowOverlap="1" wp14:anchorId="7ACF1E1F" wp14:editId="76C38C23">
                <wp:simplePos x="0" y="0"/>
                <wp:positionH relativeFrom="page">
                  <wp:posOffset>612775</wp:posOffset>
                </wp:positionH>
                <wp:positionV relativeFrom="page">
                  <wp:posOffset>0</wp:posOffset>
                </wp:positionV>
                <wp:extent cx="6949440" cy="1115568"/>
                <wp:effectExtent l="0" t="0" r="3810" b="889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1115568"/>
                          <a:chOff x="0" y="0"/>
                          <a:chExt cx="6948467" cy="1117708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507787" y="0"/>
                            <a:ext cx="5440680" cy="54864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1507787" y="588523"/>
                            <a:ext cx="5358948" cy="521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0129C" w:rsidRPr="002A6FCE" w:rsidRDefault="0090129C" w:rsidP="00620E2E">
                              <w:pPr>
                                <w:spacing w:line="740" w:lineRule="exact"/>
                                <w:rPr>
                                  <w:rFonts w:ascii="Arial Black" w:hAnsi="Arial Black"/>
                                  <w:color w:val="BFBFBF" w:themeColor="background1" w:themeShade="BF"/>
                                  <w:sz w:val="74"/>
                                  <w:szCs w:val="7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BFBFBF" w:themeColor="background1" w:themeShade="BF"/>
                                  <w:sz w:val="74"/>
                                  <w:szCs w:val="74"/>
                                </w:rPr>
                                <w:t>November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0" y="111868"/>
                            <a:ext cx="1564048" cy="1005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0129C" w:rsidRPr="00957AB5" w:rsidRDefault="0090129C" w:rsidP="00620E2E">
                              <w:pPr>
                                <w:spacing w:line="1740" w:lineRule="exact"/>
                                <w:rPr>
                                  <w:rFonts w:ascii="Arial Black" w:hAnsi="Arial Black"/>
                                  <w:color w:val="FF0000"/>
                                  <w:sz w:val="174"/>
                                  <w:szCs w:val="17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0000"/>
                                  <w:sz w:val="174"/>
                                  <w:szCs w:val="174"/>
                                </w:rPr>
                                <w:t>1122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CF1E1F" id="Group 6" o:spid="_x0000_s1108" style="position:absolute;margin-left:48.25pt;margin-top:0;width:547.2pt;height:87.85pt;z-index:251653118;mso-position-horizontal-relative:page;mso-position-vertical-relative:page;mso-width-relative:margin;mso-height-relative:margin" coordsize="69484,11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">
                <v:rect id="Rectangle 7" o:spid="_x0000_s1109" style="position:absolute;left:15077;width:54407;height:5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XgEMUA&#10;AADaAAAADwAAAGRycy9kb3ducmV2LnhtbESPT2sCMRTE70K/Q3gFb5qtiLarUVpBrH8ualuvj83r&#10;7uLmZUmirn76RhB6HGbmN8x42phKnMn50rKCl24CgjizuuRcwdd+3nkF4QOyxsoyKbiSh+nkqTXG&#10;VNsLb+m8C7mIEPYpKihCqFMpfVaQQd+1NXH0fq0zGKJ0udQOLxFuKtlLkoE0WHJcKLCmWUHZcXcy&#10;CubmY7tcfV/3x7dZf31wt5/FbdNTqv3cvI9ABGrCf/jR/tQKhnC/Em+An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9eAQxQAAANoAAAAPAAAAAAAAAAAAAAAAAJgCAABkcnMv&#10;ZG93bnJldi54bWxQSwUGAAAAAAQABAD1AAAAigMAAAAA&#10;" fillcolor="#bfbfbf [2412]" stroked="f" strokeweight="1pt"/>
                <v:shape id="Text Box 8" o:spid="_x0000_s1110" type="#_x0000_t202" style="position:absolute;left:15077;top:5885;width:53590;height:5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XwJsIA&#10;AADaAAAADwAAAGRycy9kb3ducmV2LnhtbERPS0/CQBC+k/gfNmPCTbZ4IKayEKOQeAB5qAncxu7Y&#10;NnZnm92hlH/PHkw4fvne03nvGtVRiLVnA+NRBoq48Lbm0sDX5/LhCVQUZIuNZzJwoQjz2d1girn1&#10;Z95Rt5dSpRCOORqoRNpc61hU5DCOfEucuF8fHEqCodQ24DmFu0Y/ZtlEO6w5NVTY0mtFxd/+5Aw0&#10;hxhWP5kcu7dyLduNPn0vxh/GDO/7l2dQQr3cxP/ud2sgbU1X0g3Qs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5fAmwgAAANoAAAAPAAAAAAAAAAAAAAAAAJgCAABkcnMvZG93&#10;bnJldi54bWxQSwUGAAAAAAQABAD1AAAAhwMAAAAA&#10;" filled="f" stroked="f" strokeweight=".5pt">
                  <v:textbox inset="0,0,0,0">
                    <w:txbxContent>
                      <w:p w:rsidR="0090129C" w:rsidRPr="002A6FCE" w:rsidRDefault="0090129C" w:rsidP="00620E2E">
                        <w:pPr>
                          <w:spacing w:line="740" w:lineRule="exact"/>
                          <w:rPr>
                            <w:rFonts w:ascii="Arial Black" w:hAnsi="Arial Black"/>
                            <w:color w:val="BFBFBF" w:themeColor="background1" w:themeShade="BF"/>
                            <w:sz w:val="74"/>
                            <w:szCs w:val="74"/>
                          </w:rPr>
                        </w:pPr>
                        <w:r>
                          <w:rPr>
                            <w:rFonts w:ascii="Arial Black" w:hAnsi="Arial Black"/>
                            <w:color w:val="BFBFBF" w:themeColor="background1" w:themeShade="BF"/>
                            <w:sz w:val="74"/>
                            <w:szCs w:val="74"/>
                          </w:rPr>
                          <w:t>November</w:t>
                        </w:r>
                      </w:p>
                    </w:txbxContent>
                  </v:textbox>
                </v:shape>
                <v:shape id="Text Box 9" o:spid="_x0000_s1111" type="#_x0000_t202" style="position:absolute;top:1118;width:15640;height:100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lVvcUA&#10;AADaAAAADwAAAGRycy9kb3ducmV2LnhtbESPT2vCQBTE74V+h+UVeqsbPZSauopYBQ/9o7aF9vaa&#10;fU1Cs2/D7jPGb+8WBI/DzPyGmcx616iOQqw9GxgOMlDEhbc1lwY+3ld3D6CiIFtsPJOBI0WYTa+v&#10;Jphbf+AtdTspVYJwzNFAJdLmWseiIodx4Fvi5P364FCSDKW2AQ8J7ho9yrJ77bDmtFBhS4uKir/d&#10;3hlovmJ4/snku3sqX2Tzpvefy+GrMbc3/fwRlFAvl/C5vbYGxvB/Jd0APT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qVW9xQAAANoAAAAPAAAAAAAAAAAAAAAAAJgCAABkcnMv&#10;ZG93bnJldi54bWxQSwUGAAAAAAQABAD1AAAAigMAAAAA&#10;" filled="f" stroked="f" strokeweight=".5pt">
                  <v:textbox inset="0,0,0,0">
                    <w:txbxContent>
                      <w:p w:rsidR="0090129C" w:rsidRPr="00957AB5" w:rsidRDefault="0090129C" w:rsidP="00620E2E">
                        <w:pPr>
                          <w:spacing w:line="1740" w:lineRule="exact"/>
                          <w:rPr>
                            <w:rFonts w:ascii="Arial Black" w:hAnsi="Arial Black"/>
                            <w:color w:val="FF0000"/>
                            <w:sz w:val="174"/>
                            <w:szCs w:val="174"/>
                          </w:rPr>
                        </w:pPr>
                        <w:r>
                          <w:rPr>
                            <w:rFonts w:ascii="Arial Black" w:hAnsi="Arial Black"/>
                            <w:color w:val="FF0000"/>
                            <w:sz w:val="174"/>
                            <w:szCs w:val="174"/>
                          </w:rPr>
                          <w:t>1122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E404BD" wp14:editId="3496A166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F898C" id="Rectangle 24" o:spid="_x0000_s1026" style="position:absolute;margin-left:.15pt;margin-top:.1pt;width:25.9pt;height:841.6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" fillcolor="red" stroked="f" strokeweight="1pt">
                <w10:wrap anchorx="page" anchory="page"/>
              </v:rect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A9EA0" wp14:editId="3F640810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634A93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A9EA0" id="Text Box 27" o:spid="_x0000_s1112" type="#_x0000_t202" style="position:absolute;margin-left:462pt;margin-top:12.35pt;width:108.9pt;height:42.7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" filled="f" stroked="f" strokeweight=".5pt">
                <v:textbox inset="0,0,0,0">
                  <w:txbxContent>
                    <w:p w:rsidR="0090129C" w:rsidRPr="00A94707" w:rsidRDefault="0090129C" w:rsidP="00634A93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962088" wp14:editId="496AEFA0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B91231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4E2316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72A93" w:rsidRDefault="0090129C" w:rsidP="000D5044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72A93" w:rsidRDefault="0090129C" w:rsidP="000D5044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572A93" w:rsidRDefault="0090129C" w:rsidP="000D5044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sz w:val="7"/>
                                      <w:szCs w:val="7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8E1373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A32FA6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0D5044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62088" id="Text Box 29" o:spid="_x0000_s1113" type="#_x0000_t202" style="position:absolute;margin-left:43.35pt;margin-top:90.1pt;width:318.95pt;height:195.8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B91231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4E2316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72A93" w:rsidRDefault="0090129C" w:rsidP="000D5044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72A93" w:rsidRDefault="0090129C" w:rsidP="000D5044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3E18B8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572A93" w:rsidRDefault="0090129C" w:rsidP="000D5044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8E1373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32FA6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3E18B8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0D5044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</w:tr>
                    </w:tbl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77AE75" wp14:editId="586C9678">
                <wp:simplePos x="0" y="0"/>
                <wp:positionH relativeFrom="page">
                  <wp:posOffset>4658360</wp:posOffset>
                </wp:positionH>
                <wp:positionV relativeFrom="page">
                  <wp:posOffset>1144270</wp:posOffset>
                </wp:positionV>
                <wp:extent cx="2596896" cy="2486660"/>
                <wp:effectExtent l="0" t="0" r="13335" b="889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7AE75" id="Text Box 30" o:spid="_x0000_s1114" type="#_x0000_t202" style="position:absolute;margin-left:366.8pt;margin-top:90.1pt;width:204.5pt;height:195.8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D55CDF" wp14:editId="0C58CAB4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634A93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55CDF" id="Text Box 31" o:spid="_x0000_s1115" type="#_x0000_t202" style="position:absolute;margin-left:42.6pt;margin-top:297.25pt;width:127.75pt;height:17.0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" filled="f" stroked="f" strokeweight=".5pt">
                <v:textbox inset="0,0,0,0">
                  <w:txbxContent>
                    <w:p w:rsidR="0090129C" w:rsidRPr="00B03157" w:rsidRDefault="0090129C" w:rsidP="00634A93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652040" wp14:editId="53930E51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E4699" id="Rectangle 128" o:spid="_x0000_s1026" style="position:absolute;margin-left:23.4pt;margin-top:290.5pt;width:547.85pt;height:2.85pt;z-index:2516879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9915D0" wp14:editId="4AE6A4FA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3E18B8" w:rsidRPr="003E18B8" w:rsidRDefault="003E18B8" w:rsidP="003E18B8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Allerheiligen</w:t>
                                  </w:r>
                                </w:p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2D3240" w:rsidRDefault="0090129C" w:rsidP="003E18B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D749B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1D749B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D749B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1D749B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D749B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1D749B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D749B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1D749B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16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3E18B8" w:rsidRPr="003E18B8" w:rsidRDefault="003E18B8" w:rsidP="003E18B8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</w:rPr>
                                    <w:t>Buß- und Bettag</w:t>
                                  </w:r>
                                </w:p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FB2FE7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2D3240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921D78"/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915D0" id="Text Box 129" o:spid="_x0000_s1116" type="#_x0000_t202" style="position:absolute;margin-left:43.65pt;margin-top:319.15pt;width:259.2pt;height:507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3E18B8" w:rsidRPr="003E18B8" w:rsidRDefault="003E18B8" w:rsidP="003E18B8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Allerheiligen</w:t>
                            </w:r>
                          </w:p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2D3240" w:rsidRDefault="0090129C" w:rsidP="003E18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D749B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1D749B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D749B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1D749B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D749B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1D749B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D749B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1D749B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16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3E18B8" w:rsidRPr="003E18B8" w:rsidRDefault="003E18B8" w:rsidP="003E18B8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</w:rPr>
                              <w:t>Buß- und Bettag</w:t>
                            </w:r>
                          </w:p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FB2FE7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2D3240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921D78"/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53F18D" wp14:editId="686662D2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1C6C67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D749B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1D749B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19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D749B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1D749B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23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2D3240" w:rsidRDefault="0090129C" w:rsidP="003E18B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24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25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D749B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</w:pPr>
                                  <w:r w:rsidRPr="001D749B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</w:rPr>
                                    <w:t>26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D749B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</w:pPr>
                                  <w:r w:rsidRPr="001D749B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</w:rPr>
                                    <w:t>27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28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29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30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1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E3106B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Tr="00E3106B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1C6C67" w:rsidRDefault="0090129C" w:rsidP="00E3106B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</w:rPr>
                                    <w:t>2</w:t>
                                  </w:r>
                                </w:p>
                                <w:p w:rsidR="0090129C" w:rsidRPr="001C6C67" w:rsidRDefault="0090129C" w:rsidP="00E3106B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680539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129C" w:rsidTr="00FB2FE7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Default="0090129C" w:rsidP="002D3240"/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DF0A27" w:rsidRDefault="0090129C" w:rsidP="002D3240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>08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12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16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20</w:t>
                                  </w:r>
                                  <w:r w:rsidRPr="00673C26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B344F1"/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3F18D" id="Text Box 130" o:spid="_x0000_s1117" type="#_x0000_t202" style="position:absolute;margin-left:314.05pt;margin-top:319.1pt;width:259.2pt;height:507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1C6C67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D749B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1D749B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19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D749B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1D749B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23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2D3240" w:rsidRDefault="0090129C" w:rsidP="003E18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24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25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D749B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</w:pPr>
                            <w:r w:rsidRPr="001D749B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</w:rPr>
                              <w:t>26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D749B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</w:pPr>
                            <w:r w:rsidRPr="001D749B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</w:rPr>
                              <w:t>27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28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29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30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1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E3106B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Tr="00E3106B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1C6C67" w:rsidRDefault="0090129C" w:rsidP="00E3106B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</w:rPr>
                              <w:t>2</w:t>
                            </w:r>
                          </w:p>
                          <w:p w:rsidR="0090129C" w:rsidRPr="001C6C67" w:rsidRDefault="0090129C" w:rsidP="00E3106B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680539" w:rsidRDefault="0090129C" w:rsidP="002D32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129C" w:rsidTr="00FB2FE7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Default="0090129C" w:rsidP="002D3240"/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DF0A27" w:rsidRDefault="0090129C" w:rsidP="002D3240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08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12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16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20</w:t>
                            </w:r>
                            <w:r w:rsidRPr="00673C26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Default="0090129C" w:rsidP="00B344F1"/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</w:p>
    <w:p w:rsidR="00634A93" w:rsidRPr="00FC3F30" w:rsidRDefault="00634A93">
      <w:pPr>
        <w:rPr>
          <w:color w:val="BFBFBF" w:themeColor="background1" w:themeShade="BF"/>
        </w:rPr>
      </w:pPr>
      <w:r w:rsidRPr="00FC3F30">
        <w:rPr>
          <w:color w:val="BFBFBF" w:themeColor="background1" w:themeShade="BF"/>
        </w:rPr>
        <w:br w:type="page"/>
      </w:r>
    </w:p>
    <w:p w:rsidR="00634A93" w:rsidRPr="00CB1DF8" w:rsidRDefault="00620E2E" w:rsidP="00634A93">
      <w:r>
        <w:rPr>
          <w:noProof/>
          <w:lang w:val="de-DE" w:eastAsia="de-DE"/>
        </w:rPr>
        <w:lastRenderedPageBreak/>
        <mc:AlternateContent>
          <mc:Choice Requires="wpg">
            <w:drawing>
              <wp:anchor distT="0" distB="0" distL="114300" distR="114300" simplePos="0" relativeHeight="251652093" behindDoc="0" locked="0" layoutInCell="1" allowOverlap="1" wp14:anchorId="3AE9FFC3" wp14:editId="3E059DC7">
                <wp:simplePos x="0" y="0"/>
                <wp:positionH relativeFrom="page">
                  <wp:posOffset>612775</wp:posOffset>
                </wp:positionH>
                <wp:positionV relativeFrom="page">
                  <wp:posOffset>0</wp:posOffset>
                </wp:positionV>
                <wp:extent cx="6949440" cy="1115568"/>
                <wp:effectExtent l="0" t="0" r="3810" b="889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1115568"/>
                          <a:chOff x="0" y="0"/>
                          <a:chExt cx="6948467" cy="1117708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1507787" y="0"/>
                            <a:ext cx="5440680" cy="54864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1507787" y="588523"/>
                            <a:ext cx="5358948" cy="521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0129C" w:rsidRPr="002A6FCE" w:rsidRDefault="0090129C" w:rsidP="00620E2E">
                              <w:pPr>
                                <w:spacing w:line="740" w:lineRule="exact"/>
                                <w:rPr>
                                  <w:rFonts w:ascii="Arial Black" w:hAnsi="Arial Black"/>
                                  <w:color w:val="BFBFBF" w:themeColor="background1" w:themeShade="BF"/>
                                  <w:sz w:val="74"/>
                                  <w:szCs w:val="7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BFBFBF" w:themeColor="background1" w:themeShade="BF"/>
                                  <w:sz w:val="74"/>
                                  <w:szCs w:val="74"/>
                                </w:rPr>
                                <w:t>Dezember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0" y="111868"/>
                            <a:ext cx="1564048" cy="1005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0129C" w:rsidRPr="00957AB5" w:rsidRDefault="0090129C" w:rsidP="00620E2E">
                              <w:pPr>
                                <w:spacing w:line="1740" w:lineRule="exact"/>
                                <w:rPr>
                                  <w:rFonts w:ascii="Arial Black" w:hAnsi="Arial Black"/>
                                  <w:color w:val="FF0000"/>
                                  <w:sz w:val="174"/>
                                  <w:szCs w:val="17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0000"/>
                                  <w:sz w:val="174"/>
                                  <w:szCs w:val="174"/>
                                </w:rPr>
                                <w:t>1222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E9FFC3" id="Group 10" o:spid="_x0000_s1118" style="position:absolute;margin-left:48.25pt;margin-top:0;width:547.2pt;height:87.85pt;z-index:251652093;mso-position-horizontal-relative:page;mso-position-vertical-relative:page;mso-width-relative:margin;mso-height-relative:margin" coordsize="69484,11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">
                <v:rect id="Rectangle 11" o:spid="_x0000_s1119" style="position:absolute;left:15077;width:54407;height:5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QHr8IA&#10;AADbAAAADwAAAGRycy9kb3ducmV2LnhtbERPS2sCMRC+F/wPYQrealaRYlejVEHU6sVnr8Nmuru4&#10;mSxJ1NVf3xSE3ubje85o0phKXMn50rKCbicBQZxZXXKu4LCfvw1A+ICssbJMCu7kYTJuvYww1fbG&#10;W7ruQi5iCPsUFRQh1KmUPivIoO/YmjhyP9YZDBG6XGqHtxhuKtlLkndpsOTYUGBNs4Ky8+5iFMzN&#10;dLv6Ot73549Zf/3tHqfFY9NTqv3afA5BBGrCv/jpXuo4vwt/v8QD5Pg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JAevwgAAANsAAAAPAAAAAAAAAAAAAAAAAJgCAABkcnMvZG93&#10;bnJldi54bWxQSwUGAAAAAAQABAD1AAAAhwMAAAAA&#10;" fillcolor="#bfbfbf [2412]" stroked="f" strokeweight="1pt"/>
                <v:shape id="Text Box 12" o:spid="_x0000_s1120" type="#_x0000_t202" style="position:absolute;left:15077;top:5885;width:53590;height:5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5spsMA&#10;AADbAAAADwAAAGRycy9kb3ducmV2LnhtbERPTWvCQBC9F/wPywje6kYPpURXKWqhh1qrbaG9TbPT&#10;JJidDbtjjP++Wyh4m8f7nPmyd43qKMTas4HJOANFXHhbc2ng/e3x9h5UFGSLjWcycKEIy8XgZo65&#10;9WfeU3eQUqUQjjkaqETaXOtYVOQwjn1LnLgfHxxKgqHUNuA5hbtGT7PsTjusOTVU2NKqouJ4ODkD&#10;zWcMz9+ZfHXrciuvO3362ExejBkN+4cZKKFeruJ/95NN86fw90s6QC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5spsMAAADbAAAADwAAAAAAAAAAAAAAAACYAgAAZHJzL2Rv&#10;d25yZXYueG1sUEsFBgAAAAAEAAQA9QAAAIgDAAAAAA==&#10;" filled="f" stroked="f" strokeweight=".5pt">
                  <v:textbox inset="0,0,0,0">
                    <w:txbxContent>
                      <w:p w:rsidR="0090129C" w:rsidRPr="002A6FCE" w:rsidRDefault="0090129C" w:rsidP="00620E2E">
                        <w:pPr>
                          <w:spacing w:line="740" w:lineRule="exact"/>
                          <w:rPr>
                            <w:rFonts w:ascii="Arial Black" w:hAnsi="Arial Black"/>
                            <w:color w:val="BFBFBF" w:themeColor="background1" w:themeShade="BF"/>
                            <w:sz w:val="74"/>
                            <w:szCs w:val="74"/>
                          </w:rPr>
                        </w:pPr>
                        <w:r>
                          <w:rPr>
                            <w:rFonts w:ascii="Arial Black" w:hAnsi="Arial Black"/>
                            <w:color w:val="BFBFBF" w:themeColor="background1" w:themeShade="BF"/>
                            <w:sz w:val="74"/>
                            <w:szCs w:val="74"/>
                          </w:rPr>
                          <w:t>Dezember</w:t>
                        </w:r>
                      </w:p>
                    </w:txbxContent>
                  </v:textbox>
                </v:shape>
                <v:shape id="Text Box 13" o:spid="_x0000_s1121" type="#_x0000_t202" style="position:absolute;top:1118;width:15640;height:100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LJPcMA&#10;AADbAAAADwAAAGRycy9kb3ducmV2LnhtbERPS2vCQBC+F/oflin0VjdaKJK6ilgFD32obaG9TbPT&#10;JDQ7G3bHGP+9WxC8zcf3nMmsd43qKMTas4HhIANFXHhbc2ng4311NwYVBdli45kMHCnCbHp9NcHc&#10;+gNvqdtJqVIIxxwNVCJtrnUsKnIYB74lTtyvDw4lwVBqG/CQwl2jR1n2oB3WnBoqbGlRUfG32zsD&#10;zVcMzz+ZfHdP5Yts3vT+czl8Neb2pp8/ghLq5SI+u9c2zb+H/1/SAXp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LJPcMAAADbAAAADwAAAAAAAAAAAAAAAACYAgAAZHJzL2Rv&#10;d25yZXYueG1sUEsFBgAAAAAEAAQA9QAAAIgDAAAAAA==&#10;" filled="f" stroked="f" strokeweight=".5pt">
                  <v:textbox inset="0,0,0,0">
                    <w:txbxContent>
                      <w:p w:rsidR="0090129C" w:rsidRPr="00957AB5" w:rsidRDefault="0090129C" w:rsidP="00620E2E">
                        <w:pPr>
                          <w:spacing w:line="1740" w:lineRule="exact"/>
                          <w:rPr>
                            <w:rFonts w:ascii="Arial Black" w:hAnsi="Arial Black"/>
                            <w:color w:val="FF0000"/>
                            <w:sz w:val="174"/>
                            <w:szCs w:val="174"/>
                          </w:rPr>
                        </w:pPr>
                        <w:r>
                          <w:rPr>
                            <w:rFonts w:ascii="Arial Black" w:hAnsi="Arial Black"/>
                            <w:color w:val="FF0000"/>
                            <w:sz w:val="174"/>
                            <w:szCs w:val="174"/>
                          </w:rPr>
                          <w:t>1222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82AF22" wp14:editId="4885B55F">
                <wp:simplePos x="0" y="0"/>
                <wp:positionH relativeFrom="page">
                  <wp:posOffset>1905</wp:posOffset>
                </wp:positionH>
                <wp:positionV relativeFrom="page">
                  <wp:posOffset>1270</wp:posOffset>
                </wp:positionV>
                <wp:extent cx="328930" cy="1068895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C19C3" id="Rectangle 2" o:spid="_x0000_s1026" style="position:absolute;margin-left:.15pt;margin-top:.1pt;width:25.9pt;height:841.6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" fillcolor="red" stroked="f" strokeweight="1pt">
                <w10:wrap anchorx="page" anchory="page"/>
              </v:rect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8BC777" wp14:editId="297004C9">
                <wp:simplePos x="0" y="0"/>
                <wp:positionH relativeFrom="page">
                  <wp:posOffset>5867400</wp:posOffset>
                </wp:positionH>
                <wp:positionV relativeFrom="page">
                  <wp:posOffset>156845</wp:posOffset>
                </wp:positionV>
                <wp:extent cx="1383030" cy="542925"/>
                <wp:effectExtent l="0" t="0" r="7620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A94707" w:rsidRDefault="0090129C" w:rsidP="00634A93">
                            <w:pPr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</w:pPr>
                            <w:r w:rsidRPr="00A94707"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BC777" id="Text Box 16" o:spid="_x0000_s1122" type="#_x0000_t202" style="position:absolute;margin-left:462pt;margin-top:12.35pt;width:108.9pt;height:42.7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" filled="f" stroked="f" strokeweight=".5pt">
                <v:textbox inset="0,0,0,0">
                  <w:txbxContent>
                    <w:p w:rsidR="0090129C" w:rsidRPr="00A94707" w:rsidRDefault="0090129C" w:rsidP="00634A93">
                      <w:pPr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</w:pPr>
                      <w:r w:rsidRPr="00A94707">
                        <w:rPr>
                          <w:rFonts w:ascii="Arial Black" w:hAnsi="Arial Black"/>
                          <w:color w:val="FFFFFF" w:themeColor="background1"/>
                          <w:sz w:val="48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7463B8" wp14:editId="11225560">
                <wp:simplePos x="0" y="0"/>
                <wp:positionH relativeFrom="page">
                  <wp:posOffset>550545</wp:posOffset>
                </wp:positionH>
                <wp:positionV relativeFrom="page">
                  <wp:posOffset>1144270</wp:posOffset>
                </wp:positionV>
                <wp:extent cx="4050792" cy="2486660"/>
                <wp:effectExtent l="0" t="0" r="6985" b="889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92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2"/>
                              <w:gridCol w:w="907"/>
                              <w:gridCol w:w="906"/>
                              <w:gridCol w:w="906"/>
                              <w:gridCol w:w="906"/>
                              <w:gridCol w:w="906"/>
                              <w:gridCol w:w="906"/>
                            </w:tblGrid>
                            <w:tr w:rsidR="0090129C" w:rsidTr="00B91231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D60BC5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26"/>
                                      <w:szCs w:val="26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shd w:val="clear" w:color="auto" w:fill="F2F2F2" w:themeFill="background1" w:themeFillShade="F2"/>
                                  <w:vAlign w:val="bottom"/>
                                </w:tcPr>
                                <w:p w:rsidR="0090129C" w:rsidRPr="00E249F9" w:rsidRDefault="0090129C" w:rsidP="008007EF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26"/>
                                      <w:szCs w:val="26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785424" w:rsidRDefault="0090129C" w:rsidP="005B526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785424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785424" w:rsidRDefault="0090129C" w:rsidP="005B526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" w:hAnsi="Arial" w:cs="Arial"/>
                                      <w:sz w:val="7"/>
                                      <w:szCs w:val="7"/>
                                    </w:rPr>
                                  </w:pPr>
                                  <w:r w:rsidRPr="00785424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4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785424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893742"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 w:rsidRPr="00893742"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FF0000"/>
                                      <w:sz w:val="44"/>
                                      <w:szCs w:val="44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A610A1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785424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A6A6A6" w:themeColor="background1" w:themeShade="A6"/>
                                      <w:sz w:val="44"/>
                                      <w:szCs w:val="44"/>
                                    </w:rPr>
                                  </w:pPr>
                                  <w:r w:rsidRPr="00BA521E">
                                    <w:rPr>
                                      <w:rFonts w:ascii="Arial Black" w:hAnsi="Arial Black"/>
                                      <w:color w:val="2E74B5" w:themeColor="accent1" w:themeShade="BF"/>
                                      <w:sz w:val="44"/>
                                      <w:szCs w:val="4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0129C" w:rsidRPr="00A610A1" w:rsidTr="00B91231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12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E249F9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vAlign w:val="bottom"/>
                                </w:tcPr>
                                <w:p w:rsidR="0090129C" w:rsidRPr="00FC3F30" w:rsidRDefault="0090129C" w:rsidP="005B5266">
                                  <w:pPr>
                                    <w:spacing w:line="420" w:lineRule="exact"/>
                                    <w:jc w:val="center"/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</w:pPr>
                                  <w:r w:rsidRPr="00FC3F30">
                                    <w:rPr>
                                      <w:rFonts w:ascii="Arial Black" w:hAnsi="Arial Black"/>
                                      <w:color w:val="BFBFBF" w:themeColor="background1" w:themeShade="BF"/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463B8" id="Text Box 18" o:spid="_x0000_s1123" type="#_x0000_t202" style="position:absolute;margin-left:43.35pt;margin-top:90.1pt;width:318.95pt;height:195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2"/>
                        <w:gridCol w:w="907"/>
                        <w:gridCol w:w="906"/>
                        <w:gridCol w:w="906"/>
                        <w:gridCol w:w="906"/>
                        <w:gridCol w:w="906"/>
                        <w:gridCol w:w="906"/>
                      </w:tblGrid>
                      <w:tr w:rsidR="0090129C" w:rsidTr="00B91231">
                        <w:trPr>
                          <w:trHeight w:val="317"/>
                          <w:jc w:val="center"/>
                        </w:trPr>
                        <w:tc>
                          <w:tcPr>
                            <w:tcW w:w="912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D60BC5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26"/>
                                <w:szCs w:val="26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906" w:type="dxa"/>
                            <w:shd w:val="clear" w:color="auto" w:fill="F2F2F2" w:themeFill="background1" w:themeFillShade="F2"/>
                            <w:vAlign w:val="bottom"/>
                          </w:tcPr>
                          <w:p w:rsidR="0090129C" w:rsidRPr="00E249F9" w:rsidRDefault="0090129C" w:rsidP="008007EF">
                            <w:pPr>
                              <w:spacing w:line="26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26"/>
                                <w:szCs w:val="26"/>
                              </w:rPr>
                              <w:t>So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785424" w:rsidRDefault="0090129C" w:rsidP="005B526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785424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785424" w:rsidRDefault="0090129C" w:rsidP="005B5266">
                            <w:pPr>
                              <w:spacing w:line="440" w:lineRule="exact"/>
                              <w:jc w:val="center"/>
                              <w:rPr>
                                <w:rFonts w:ascii="Arial" w:hAnsi="Arial" w:cs="Arial"/>
                                <w:sz w:val="7"/>
                                <w:szCs w:val="7"/>
                              </w:rPr>
                            </w:pPr>
                            <w:r w:rsidRPr="00785424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4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785424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18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893742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893742"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A610A1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785424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A6A6A6" w:themeColor="background1" w:themeShade="A6"/>
                                <w:sz w:val="44"/>
                                <w:szCs w:val="44"/>
                              </w:rPr>
                            </w:pPr>
                            <w:r w:rsidRPr="00BA521E">
                              <w:rPr>
                                <w:rFonts w:ascii="Arial Black" w:hAnsi="Arial Black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c>
                      </w:tr>
                      <w:tr w:rsidR="0090129C" w:rsidRPr="00A610A1" w:rsidTr="00B91231">
                        <w:trPr>
                          <w:trHeight w:val="576"/>
                          <w:jc w:val="center"/>
                        </w:trPr>
                        <w:tc>
                          <w:tcPr>
                            <w:tcW w:w="912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E249F9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6" w:type="dxa"/>
                            <w:vAlign w:val="bottom"/>
                          </w:tcPr>
                          <w:p w:rsidR="0090129C" w:rsidRPr="00FC3F30" w:rsidRDefault="0090129C" w:rsidP="005B5266">
                            <w:pPr>
                              <w:spacing w:line="420" w:lineRule="exact"/>
                              <w:jc w:val="center"/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FC3F30">
                              <w:rPr>
                                <w:rFonts w:ascii="Arial Black" w:hAnsi="Arial Black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c>
                      </w:tr>
                    </w:tbl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31FAF2" wp14:editId="31750329">
                <wp:simplePos x="0" y="0"/>
                <wp:positionH relativeFrom="page">
                  <wp:posOffset>4658360</wp:posOffset>
                </wp:positionH>
                <wp:positionV relativeFrom="page">
                  <wp:posOffset>1144270</wp:posOffset>
                </wp:positionV>
                <wp:extent cx="2596896" cy="2486660"/>
                <wp:effectExtent l="0" t="0" r="13335" b="889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896" cy="248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dashSmallGap" w:sz="4" w:space="0" w:color="auto"/>
                                <w:right w:val="none" w:sz="0" w:space="0" w:color="auto"/>
                                <w:insideH w:val="dashSmallGap" w:sz="4" w:space="0" w:color="auto"/>
                                <w:insideV w:val="dashSmallGap" w:sz="4" w:space="0" w:color="808080" w:themeColor="background1" w:themeShade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79"/>
                            </w:tblGrid>
                            <w:tr w:rsidR="0090129C" w:rsidTr="006108D6">
                              <w:trPr>
                                <w:trHeight w:val="317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nil"/>
                                    <w:bottom w:val="single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D60BC5" w:rsidRDefault="0090129C" w:rsidP="00E610A3">
                                  <w:pPr>
                                    <w:spacing w:line="260" w:lineRule="exact"/>
                                    <w:rPr>
                                      <w:rFonts w:ascii="Arial Black" w:hAnsi="Arial Blac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808080" w:themeColor="background1" w:themeShade="80"/>
                                      <w:sz w:val="26"/>
                                      <w:szCs w:val="26"/>
                                    </w:rPr>
                                    <w:t>Aufgaben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4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  <w:tr w:rsidR="0090129C" w:rsidRPr="00A610A1" w:rsidTr="006108D6">
                              <w:trPr>
                                <w:trHeight w:val="576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dashSmallGap" w:sz="2" w:space="0" w:color="7F7F7F" w:themeColor="text1" w:themeTint="80"/>
                                    <w:bottom w:val="dashSmallGap" w:sz="2" w:space="0" w:color="7F7F7F" w:themeColor="text1" w:themeTint="8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90129C" w:rsidRPr="00F40ABE" w:rsidRDefault="0090129C" w:rsidP="00E610A3">
                                  <w:pPr>
                                    <w:spacing w:line="420" w:lineRule="exact"/>
                                    <w:rPr>
                                      <w:rFonts w:ascii="Meiryo" w:eastAsia="Meiryo" w:hAnsi="Meiryo" w:cs="Meiryo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</w:pPr>
                                  <w:r w:rsidRPr="00F40ABE">
                                    <w:rPr>
                                      <w:rFonts w:ascii="Meiryo" w:eastAsia="Meiryo" w:hAnsi="Meiryo" w:cs="Meiryo" w:hint="eastAsia"/>
                                      <w:color w:val="808080" w:themeColor="background1" w:themeShade="80"/>
                                      <w:sz w:val="28"/>
                                      <w:szCs w:val="44"/>
                                    </w:rPr>
                                    <w:t>□</w:t>
                                  </w:r>
                                </w:p>
                              </w:tc>
                            </w:tr>
                          </w:tbl>
                          <w:p w:rsidR="0090129C" w:rsidRDefault="0090129C" w:rsidP="00E610A3"/>
                          <w:p w:rsidR="0090129C" w:rsidRDefault="0090129C" w:rsidP="00634A9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1FAF2" id="Text Box 19" o:spid="_x0000_s1124" type="#_x0000_t202" style="position:absolute;margin-left:366.8pt;margin-top:90.1pt;width:204.5pt;height:195.8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dashSmallGap" w:sz="4" w:space="0" w:color="auto"/>
                          <w:right w:val="none" w:sz="0" w:space="0" w:color="auto"/>
                          <w:insideH w:val="dashSmallGap" w:sz="4" w:space="0" w:color="auto"/>
                          <w:insideV w:val="dashSmallGap" w:sz="4" w:space="0" w:color="808080" w:themeColor="background1" w:themeShade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79"/>
                      </w:tblGrid>
                      <w:tr w:rsidR="0090129C" w:rsidTr="006108D6">
                        <w:trPr>
                          <w:trHeight w:val="317"/>
                        </w:trPr>
                        <w:tc>
                          <w:tcPr>
                            <w:tcW w:w="4090" w:type="dxa"/>
                            <w:tcBorders>
                              <w:top w:val="nil"/>
                              <w:bottom w:val="single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D60BC5" w:rsidRDefault="0090129C" w:rsidP="00E610A3">
                            <w:pPr>
                              <w:spacing w:line="260" w:lineRule="exact"/>
                              <w:rPr>
                                <w:rFonts w:ascii="Arial Black" w:hAnsi="Arial Blac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808080" w:themeColor="background1" w:themeShade="80"/>
                                <w:sz w:val="26"/>
                                <w:szCs w:val="26"/>
                              </w:rPr>
                              <w:t>Aufgaben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single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4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  <w:tr w:rsidR="0090129C" w:rsidRPr="00A610A1" w:rsidTr="006108D6">
                        <w:trPr>
                          <w:trHeight w:val="576"/>
                        </w:trPr>
                        <w:tc>
                          <w:tcPr>
                            <w:tcW w:w="4090" w:type="dxa"/>
                            <w:tcBorders>
                              <w:top w:val="dashSmallGap" w:sz="2" w:space="0" w:color="7F7F7F" w:themeColor="text1" w:themeTint="80"/>
                              <w:bottom w:val="dashSmallGap" w:sz="2" w:space="0" w:color="7F7F7F" w:themeColor="text1" w:themeTint="80"/>
                            </w:tcBorders>
                            <w:shd w:val="clear" w:color="auto" w:fill="auto"/>
                            <w:vAlign w:val="center"/>
                          </w:tcPr>
                          <w:p w:rsidR="0090129C" w:rsidRPr="00F40ABE" w:rsidRDefault="0090129C" w:rsidP="00E610A3">
                            <w:pPr>
                              <w:spacing w:line="420" w:lineRule="exact"/>
                              <w:rPr>
                                <w:rFonts w:ascii="Meiryo" w:eastAsia="Meiryo" w:hAnsi="Meiryo" w:cs="Meiryo"/>
                                <w:color w:val="808080" w:themeColor="background1" w:themeShade="80"/>
                                <w:sz w:val="28"/>
                                <w:szCs w:val="44"/>
                              </w:rPr>
                            </w:pPr>
                            <w:r w:rsidRPr="00F40ABE">
                              <w:rPr>
                                <w:rFonts w:ascii="Meiryo" w:eastAsia="Meiryo" w:hAnsi="Meiryo" w:cs="Meiryo" w:hint="eastAsia"/>
                                <w:color w:val="808080" w:themeColor="background1" w:themeShade="80"/>
                                <w:sz w:val="28"/>
                                <w:szCs w:val="44"/>
                              </w:rPr>
                              <w:t>□</w:t>
                            </w:r>
                          </w:p>
                        </w:tc>
                      </w:tr>
                    </w:tbl>
                    <w:p w:rsidR="0090129C" w:rsidRDefault="0090129C" w:rsidP="00E610A3"/>
                    <w:p w:rsidR="0090129C" w:rsidRDefault="0090129C" w:rsidP="00634A93"/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070F70" wp14:editId="36E829D5">
                <wp:simplePos x="0" y="0"/>
                <wp:positionH relativeFrom="page">
                  <wp:posOffset>541020</wp:posOffset>
                </wp:positionH>
                <wp:positionV relativeFrom="page">
                  <wp:posOffset>3775075</wp:posOffset>
                </wp:positionV>
                <wp:extent cx="1622425" cy="216535"/>
                <wp:effectExtent l="0" t="0" r="0" b="1206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29C" w:rsidRPr="00B03157" w:rsidRDefault="0090129C" w:rsidP="00634A93">
                            <w:pPr>
                              <w:spacing w:line="300" w:lineRule="exact"/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B8759D">
                              <w:rPr>
                                <w:rFonts w:ascii="Arial Black" w:hAnsi="Arial Black"/>
                                <w:color w:val="808080" w:themeColor="background1" w:themeShade="80"/>
                                <w:sz w:val="30"/>
                                <w:szCs w:val="30"/>
                              </w:rPr>
                              <w:t>Tagesplanung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70F70" id="Text Box 20" o:spid="_x0000_s1125" type="#_x0000_t202" style="position:absolute;margin-left:42.6pt;margin-top:297.25pt;width:127.75pt;height:17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" filled="f" stroked="f" strokeweight=".5pt">
                <v:textbox inset="0,0,0,0">
                  <w:txbxContent>
                    <w:p w:rsidR="0090129C" w:rsidRPr="00B03157" w:rsidRDefault="0090129C" w:rsidP="00634A93">
                      <w:pPr>
                        <w:spacing w:line="300" w:lineRule="exact"/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B8759D">
                        <w:rPr>
                          <w:rFonts w:ascii="Arial Black" w:hAnsi="Arial Black"/>
                          <w:color w:val="808080" w:themeColor="background1" w:themeShade="80"/>
                          <w:sz w:val="30"/>
                          <w:szCs w:val="30"/>
                        </w:rPr>
                        <w:t>Tagesplanung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99AAD2" wp14:editId="393AF6FB">
                <wp:simplePos x="0" y="0"/>
                <wp:positionH relativeFrom="page">
                  <wp:posOffset>297180</wp:posOffset>
                </wp:positionH>
                <wp:positionV relativeFrom="page">
                  <wp:posOffset>3689350</wp:posOffset>
                </wp:positionV>
                <wp:extent cx="6957695" cy="36195"/>
                <wp:effectExtent l="0" t="0" r="0" b="19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695" cy="361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FAA2A" id="Rectangle 21" o:spid="_x0000_s1026" style="position:absolute;margin-left:23.4pt;margin-top:290.5pt;width:547.85pt;height:2.85pt;z-index:2516756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" fillcolor="red" stroked="f" strokeweight="1pt">
                <w10:wrap anchorx="page" anchory="page"/>
              </v:rect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21D9F8" wp14:editId="7BB3D050">
                <wp:simplePos x="0" y="0"/>
                <wp:positionH relativeFrom="page">
                  <wp:posOffset>554355</wp:posOffset>
                </wp:positionH>
                <wp:positionV relativeFrom="page">
                  <wp:posOffset>4053205</wp:posOffset>
                </wp:positionV>
                <wp:extent cx="3291840" cy="6438900"/>
                <wp:effectExtent l="0" t="0" r="381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1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2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  <w:t>3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  <w:lang w:val="de-DE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  <w:t>4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  <w:lang w:val="de-DE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5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6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7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8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9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  <w:t>10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  <w:lang w:val="de-DE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  <w:t>11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  <w:lang w:val="de-DE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12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13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14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15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16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675B3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Pr="003E18B8" w:rsidRDefault="0090129C" w:rsidP="005B5266">
                            <w:pPr>
                              <w:rPr>
                                <w:lang w:val="de-DE"/>
                              </w:rPr>
                            </w:pPr>
                          </w:p>
                          <w:p w:rsidR="0090129C" w:rsidRPr="003E18B8" w:rsidRDefault="0090129C" w:rsidP="00634A93">
                            <w:pPr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1D9F8" id="Text Box 22" o:spid="_x0000_s1126" type="#_x0000_t202" style="position:absolute;margin-left:43.65pt;margin-top:319.15pt;width:259.2pt;height:507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1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2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  <w:t>3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  <w:lang w:val="de-DE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  <w:t>4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  <w:lang w:val="de-DE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5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6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7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8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9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  <w:t>10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  <w:lang w:val="de-DE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  <w:t>11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  <w:lang w:val="de-DE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12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13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14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15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16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675B3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Pr="003E18B8" w:rsidRDefault="0090129C" w:rsidP="00E17474">
                            <w:pPr>
                              <w:rPr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Pr="003E18B8" w:rsidRDefault="0090129C" w:rsidP="005B5266">
                      <w:pPr>
                        <w:rPr>
                          <w:lang w:val="de-DE"/>
                        </w:rPr>
                      </w:pPr>
                    </w:p>
                    <w:p w:rsidR="0090129C" w:rsidRPr="003E18B8" w:rsidRDefault="0090129C" w:rsidP="00634A93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4A93" w:rsidRPr="00CB1DF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4B895E" wp14:editId="38E1C22D">
                <wp:simplePos x="0" y="0"/>
                <wp:positionH relativeFrom="page">
                  <wp:posOffset>3988435</wp:posOffset>
                </wp:positionH>
                <wp:positionV relativeFrom="page">
                  <wp:posOffset>4052570</wp:posOffset>
                </wp:positionV>
                <wp:extent cx="3291840" cy="6438900"/>
                <wp:effectExtent l="0" t="0" r="381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jc w:val="center"/>
                              <w:tblBorders>
                                <w:top w:val="single" w:sz="2" w:space="0" w:color="7F7F7F" w:themeColor="text1" w:themeTint="80"/>
                                <w:left w:val="single" w:sz="2" w:space="0" w:color="7F7F7F" w:themeColor="text1" w:themeTint="80"/>
                                <w:bottom w:val="single" w:sz="2" w:space="0" w:color="7F7F7F" w:themeColor="text1" w:themeTint="80"/>
                                <w:right w:val="single" w:sz="2" w:space="0" w:color="7F7F7F" w:themeColor="text1" w:themeTint="80"/>
                                <w:insideH w:val="single" w:sz="2" w:space="0" w:color="7F7F7F" w:themeColor="text1" w:themeTint="80"/>
                                <w:insideV w:val="single" w:sz="2" w:space="0" w:color="7F7F7F" w:themeColor="text1" w:themeTint="8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4248"/>
                            </w:tblGrid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  <w:t>17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  <w:lang w:val="de-DE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  <w:t>18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  <w:lang w:val="de-DE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130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19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20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21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22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23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3E18B8">
                                  <w:pPr>
                                    <w:rPr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  <w:t>24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  <w:lang w:val="de-DE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3E18B8" w:rsidRPr="003E18B8" w:rsidRDefault="003E18B8" w:rsidP="003E18B8">
                                  <w:pP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12"/>
                                      <w:szCs w:val="12"/>
                                      <w:lang w:val="de-DE"/>
                                    </w:rPr>
                                    <w:t>Heiligabend</w:t>
                                  </w:r>
                                </w:p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  <w:t>25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  <w:lang w:val="de-DE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3E18B8" w:rsidRPr="003E18B8" w:rsidRDefault="003E18B8" w:rsidP="003E18B8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  <w:lang w:val="de-DE"/>
                                    </w:rPr>
                                    <w:t>1. Weihnachtstag</w:t>
                                  </w:r>
                                </w:p>
                                <w:p w:rsidR="0090129C" w:rsidRPr="003E18B8" w:rsidRDefault="0090129C" w:rsidP="003E18B8">
                                  <w:pPr>
                                    <w:spacing w:line="120" w:lineRule="exac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  <w:t>26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  <w:lang w:val="de-DE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3E18B8" w:rsidRPr="003E18B8" w:rsidRDefault="003E18B8" w:rsidP="003E18B8">
                                  <w:pPr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12"/>
                                      <w:szCs w:val="12"/>
                                      <w:lang w:val="de-DE"/>
                                    </w:rPr>
                                    <w:t>2. Weihnachtstag</w:t>
                                  </w:r>
                                </w:p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27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28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Mi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29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FFFF" w:themeColor="background1"/>
                                      <w:sz w:val="33"/>
                                      <w:szCs w:val="33"/>
                                      <w:lang w:val="de-DE"/>
                                    </w:rPr>
                                    <w:t>30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1"/>
                                      <w:szCs w:val="21"/>
                                      <w:lang w:val="de-DE"/>
                                    </w:rPr>
                                    <w:t>Fr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2E74B5" w:themeColor="accent1" w:themeShade="BF"/>
                                      <w:sz w:val="33"/>
                                      <w:szCs w:val="33"/>
                                      <w:lang w:val="de-DE"/>
                                    </w:rPr>
                                    <w:t>31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21"/>
                                      <w:szCs w:val="21"/>
                                      <w:lang w:val="de-DE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3E18B8" w:rsidRPr="003E18B8" w:rsidRDefault="003E18B8" w:rsidP="003E18B8">
                                  <w:pPr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2E74B5" w:themeColor="accent1" w:themeShade="BF"/>
                                      <w:sz w:val="12"/>
                                      <w:szCs w:val="12"/>
                                      <w:lang w:val="de-DE"/>
                                    </w:rPr>
                                    <w:t>Silvester</w:t>
                                  </w:r>
                                </w:p>
                                <w:p w:rsidR="0090129C" w:rsidRPr="003E18B8" w:rsidRDefault="0090129C" w:rsidP="003E18B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  <w:tr w:rsidR="0090129C" w:rsidRPr="003E18B8" w:rsidTr="001179B4">
                              <w:trPr>
                                <w:trHeight w:val="475"/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 w:val="restart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90129C" w:rsidRPr="003E18B8" w:rsidRDefault="0090129C" w:rsidP="001179B4">
                                  <w:pPr>
                                    <w:spacing w:line="330" w:lineRule="exact"/>
                                    <w:jc w:val="center"/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 Black" w:hAnsi="Arial Black" w:cs="Arial"/>
                                      <w:color w:val="FF0000"/>
                                      <w:sz w:val="33"/>
                                      <w:szCs w:val="33"/>
                                      <w:lang w:val="de-DE"/>
                                    </w:rPr>
                                    <w:t>1</w:t>
                                  </w:r>
                                </w:p>
                                <w:p w:rsidR="0090129C" w:rsidRPr="003E18B8" w:rsidRDefault="0090129C" w:rsidP="001179B4">
                                  <w:pPr>
                                    <w:spacing w:line="210" w:lineRule="exact"/>
                                    <w:jc w:val="center"/>
                                    <w:rPr>
                                      <w:color w:val="FFFFFF" w:themeColor="background1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FF0000"/>
                                      <w:sz w:val="21"/>
                                      <w:szCs w:val="21"/>
                                      <w:lang w:val="de-DE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single" w:sz="2" w:space="0" w:color="7F7F7F" w:themeColor="text1" w:themeTint="80"/>
                                    <w:left w:val="single" w:sz="2" w:space="0" w:color="7F7F7F" w:themeColor="text1" w:themeTint="80"/>
                                    <w:bottom w:val="dashSmallGap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tr w:rsidR="0090129C" w:rsidRPr="003E18B8" w:rsidTr="00675B38">
                              <w:trPr>
                                <w:jc w:val="center"/>
                              </w:trPr>
                              <w:tc>
                                <w:tcPr>
                                  <w:tcW w:w="893" w:type="dxa"/>
                                  <w:vMerge/>
                                  <w:tcBorders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  <w:shd w:val="clear" w:color="auto" w:fill="BFBFBF" w:themeFill="background1" w:themeFillShade="BF"/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lang w:val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8" w:type="dxa"/>
                                  <w:tcBorders>
                                    <w:top w:val="dashSmallGap" w:sz="2" w:space="0" w:color="7F7F7F" w:themeColor="text1" w:themeTint="80"/>
                                    <w:left w:val="single" w:sz="2" w:space="0" w:color="7F7F7F" w:themeColor="text1" w:themeTint="80"/>
                                    <w:bottom w:val="single" w:sz="2" w:space="0" w:color="7F7F7F" w:themeColor="text1" w:themeTint="80"/>
                                    <w:right w:val="single" w:sz="2" w:space="0" w:color="7F7F7F" w:themeColor="text1" w:themeTint="80"/>
                                  </w:tcBorders>
                                </w:tcPr>
                                <w:p w:rsidR="0090129C" w:rsidRPr="003E18B8" w:rsidRDefault="0090129C" w:rsidP="00E17474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lang w:val="de-DE"/>
                                    </w:rPr>
                                  </w:pP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>08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12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16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20</w:t>
                                  </w:r>
                                  <w:r w:rsidRPr="003E18B8">
                                    <w:rPr>
                                      <w:rFonts w:ascii="Arial" w:hAnsi="Arial" w:cs="Arial"/>
                                      <w:color w:val="808080" w:themeColor="background1" w:themeShade="80"/>
                                      <w:sz w:val="12"/>
                                      <w:szCs w:val="12"/>
                                      <w:lang w:val="de-DE"/>
                                    </w:rPr>
                                    <w:tab/>
                                    <w:t>24</w:t>
                                  </w:r>
                                </w:p>
                              </w:tc>
                            </w:tr>
                          </w:tbl>
                          <w:p w:rsidR="0090129C" w:rsidRPr="003E18B8" w:rsidRDefault="0090129C" w:rsidP="00C001A5">
                            <w:pPr>
                              <w:rPr>
                                <w:lang w:val="de-DE"/>
                              </w:rPr>
                            </w:pPr>
                          </w:p>
                          <w:p w:rsidR="0090129C" w:rsidRPr="003E18B8" w:rsidRDefault="0090129C" w:rsidP="00634A93">
                            <w:pPr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B895E" id="Text Box 23" o:spid="_x0000_s1127" type="#_x0000_t202" style="position:absolute;margin-left:314.05pt;margin-top:319.1pt;width:259.2pt;height:507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" filled="f" stroked="f" strokeweight=".5pt">
                <v:textbox inset="0,0,0,0">
                  <w:txbxContent>
                    <w:tbl>
                      <w:tblPr>
                        <w:tblStyle w:val="Tabellenraster"/>
                        <w:tblW w:w="0" w:type="auto"/>
                        <w:jc w:val="center"/>
                        <w:tblBorders>
                          <w:top w:val="single" w:sz="2" w:space="0" w:color="7F7F7F" w:themeColor="text1" w:themeTint="80"/>
                          <w:left w:val="single" w:sz="2" w:space="0" w:color="7F7F7F" w:themeColor="text1" w:themeTint="80"/>
                          <w:bottom w:val="single" w:sz="2" w:space="0" w:color="7F7F7F" w:themeColor="text1" w:themeTint="80"/>
                          <w:right w:val="single" w:sz="2" w:space="0" w:color="7F7F7F" w:themeColor="text1" w:themeTint="80"/>
                          <w:insideH w:val="single" w:sz="2" w:space="0" w:color="7F7F7F" w:themeColor="text1" w:themeTint="80"/>
                          <w:insideV w:val="single" w:sz="2" w:space="0" w:color="7F7F7F" w:themeColor="text1" w:themeTint="8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4248"/>
                      </w:tblGrid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  <w:t>17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  <w:lang w:val="de-DE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  <w:t>18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  <w:lang w:val="de-DE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trHeight w:val="130"/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19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20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21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22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23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3E18B8">
                            <w:pPr>
                              <w:rPr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  <w:t>24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  <w:lang w:val="de-DE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3E18B8" w:rsidRPr="003E18B8" w:rsidRDefault="003E18B8" w:rsidP="003E18B8">
                            <w:pPr>
                              <w:rPr>
                                <w:rFonts w:ascii="Arial" w:hAnsi="Arial" w:cs="Arial"/>
                                <w:color w:val="2E74B5" w:themeColor="accent1" w:themeShade="BF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2E74B5" w:themeColor="accent1" w:themeShade="BF"/>
                                <w:sz w:val="12"/>
                                <w:szCs w:val="12"/>
                                <w:lang w:val="de-DE"/>
                              </w:rPr>
                              <w:t>Heiligabend</w:t>
                            </w:r>
                          </w:p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  <w:t>25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  <w:lang w:val="de-DE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3E18B8" w:rsidRPr="003E18B8" w:rsidRDefault="003E18B8" w:rsidP="003E18B8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  <w:lang w:val="de-DE"/>
                              </w:rPr>
                              <w:t>1. Weihnachtstag</w:t>
                            </w:r>
                          </w:p>
                          <w:p w:rsidR="0090129C" w:rsidRPr="003E18B8" w:rsidRDefault="0090129C" w:rsidP="003E18B8">
                            <w:pPr>
                              <w:spacing w:line="120" w:lineRule="exact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  <w:t>26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  <w:lang w:val="de-DE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3E18B8" w:rsidRPr="003E18B8" w:rsidRDefault="003E18B8" w:rsidP="003E18B8">
                            <w:pPr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12"/>
                                <w:szCs w:val="12"/>
                                <w:lang w:val="de-DE"/>
                              </w:rPr>
                              <w:t>2. Weihnachtstag</w:t>
                            </w:r>
                          </w:p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27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28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Mi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29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FFFF" w:themeColor="background1"/>
                                <w:sz w:val="33"/>
                                <w:szCs w:val="33"/>
                                <w:lang w:val="de-DE"/>
                              </w:rPr>
                              <w:t>30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FFFF" w:themeColor="background1"/>
                                <w:sz w:val="21"/>
                                <w:szCs w:val="21"/>
                                <w:lang w:val="de-DE"/>
                              </w:rPr>
                              <w:t>Fr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2E74B5" w:themeColor="accent1" w:themeShade="BF"/>
                                <w:sz w:val="33"/>
                                <w:szCs w:val="33"/>
                                <w:lang w:val="de-DE"/>
                              </w:rPr>
                              <w:t>31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2E74B5" w:themeColor="accent1" w:themeShade="BF"/>
                                <w:sz w:val="21"/>
                                <w:szCs w:val="21"/>
                                <w:lang w:val="de-DE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3E18B8" w:rsidRPr="003E18B8" w:rsidRDefault="003E18B8" w:rsidP="003E18B8">
                            <w:pPr>
                              <w:rPr>
                                <w:rFonts w:ascii="Arial" w:hAnsi="Arial" w:cs="Arial"/>
                                <w:color w:val="2E74B5" w:themeColor="accent1" w:themeShade="BF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2E74B5" w:themeColor="accent1" w:themeShade="BF"/>
                                <w:sz w:val="12"/>
                                <w:szCs w:val="12"/>
                                <w:lang w:val="de-DE"/>
                              </w:rPr>
                              <w:t>Silvester</w:t>
                            </w:r>
                          </w:p>
                          <w:p w:rsidR="0090129C" w:rsidRPr="003E18B8" w:rsidRDefault="0090129C" w:rsidP="003E18B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1179B4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  <w:tr w:rsidR="0090129C" w:rsidRPr="003E18B8" w:rsidTr="001179B4">
                        <w:trPr>
                          <w:trHeight w:val="475"/>
                          <w:jc w:val="center"/>
                        </w:trPr>
                        <w:tc>
                          <w:tcPr>
                            <w:tcW w:w="893" w:type="dxa"/>
                            <w:vMerge w:val="restart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:rsidR="0090129C" w:rsidRPr="003E18B8" w:rsidRDefault="0090129C" w:rsidP="001179B4">
                            <w:pPr>
                              <w:spacing w:line="330" w:lineRule="exact"/>
                              <w:jc w:val="center"/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 Black" w:hAnsi="Arial Black" w:cs="Arial"/>
                                <w:color w:val="FF0000"/>
                                <w:sz w:val="33"/>
                                <w:szCs w:val="33"/>
                                <w:lang w:val="de-DE"/>
                              </w:rPr>
                              <w:t>1</w:t>
                            </w:r>
                          </w:p>
                          <w:p w:rsidR="0090129C" w:rsidRPr="003E18B8" w:rsidRDefault="0090129C" w:rsidP="001179B4">
                            <w:pPr>
                              <w:spacing w:line="210" w:lineRule="exact"/>
                              <w:jc w:val="center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FF0000"/>
                                <w:sz w:val="21"/>
                                <w:szCs w:val="21"/>
                                <w:lang w:val="de-DE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single" w:sz="2" w:space="0" w:color="7F7F7F" w:themeColor="text1" w:themeTint="80"/>
                              <w:left w:val="single" w:sz="2" w:space="0" w:color="7F7F7F" w:themeColor="text1" w:themeTint="80"/>
                              <w:bottom w:val="dashSmallGap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c>
                      </w:tr>
                      <w:tr w:rsidR="0090129C" w:rsidRPr="003E18B8" w:rsidTr="00675B38">
                        <w:trPr>
                          <w:jc w:val="center"/>
                        </w:trPr>
                        <w:tc>
                          <w:tcPr>
                            <w:tcW w:w="893" w:type="dxa"/>
                            <w:vMerge/>
                            <w:tcBorders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  <w:shd w:val="clear" w:color="auto" w:fill="BFBFBF" w:themeFill="background1" w:themeFillShade="BF"/>
                          </w:tcPr>
                          <w:p w:rsidR="0090129C" w:rsidRPr="003E18B8" w:rsidRDefault="0090129C" w:rsidP="00E17474">
                            <w:pPr>
                              <w:rPr>
                                <w:lang w:val="de-DE"/>
                              </w:rPr>
                            </w:pPr>
                          </w:p>
                        </w:tc>
                        <w:tc>
                          <w:tcPr>
                            <w:tcW w:w="4248" w:type="dxa"/>
                            <w:tcBorders>
                              <w:top w:val="dashSmallGap" w:sz="2" w:space="0" w:color="7F7F7F" w:themeColor="text1" w:themeTint="80"/>
                              <w:left w:val="single" w:sz="2" w:space="0" w:color="7F7F7F" w:themeColor="text1" w:themeTint="80"/>
                              <w:bottom w:val="single" w:sz="2" w:space="0" w:color="7F7F7F" w:themeColor="text1" w:themeTint="80"/>
                              <w:right w:val="single" w:sz="2" w:space="0" w:color="7F7F7F" w:themeColor="text1" w:themeTint="80"/>
                            </w:tcBorders>
                          </w:tcPr>
                          <w:p w:rsidR="0090129C" w:rsidRPr="003E18B8" w:rsidRDefault="0090129C" w:rsidP="00E17474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de-DE"/>
                              </w:rPr>
                            </w:pP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>08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12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16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20</w:t>
                            </w:r>
                            <w:r w:rsidRPr="003E18B8"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12"/>
                                <w:lang w:val="de-DE"/>
                              </w:rPr>
                              <w:tab/>
                              <w:t>24</w:t>
                            </w:r>
                          </w:p>
                        </w:tc>
                      </w:tr>
                    </w:tbl>
                    <w:p w:rsidR="0090129C" w:rsidRPr="003E18B8" w:rsidRDefault="0090129C" w:rsidP="00C001A5">
                      <w:pPr>
                        <w:rPr>
                          <w:lang w:val="de-DE"/>
                        </w:rPr>
                      </w:pPr>
                    </w:p>
                    <w:p w:rsidR="0090129C" w:rsidRPr="003E18B8" w:rsidRDefault="0090129C" w:rsidP="00634A93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077555" w:rsidRDefault="00077555" w:rsidP="0086626F"/>
    <w:p w:rsidR="00077555" w:rsidRDefault="00077555">
      <w:r>
        <w:br w:type="page"/>
      </w:r>
    </w:p>
    <w:p w:rsidR="00077555" w:rsidRDefault="00567576" w:rsidP="0086626F">
      <w:r w:rsidRPr="00CB1DF8">
        <w:rPr>
          <w:noProof/>
          <w:lang w:val="de-DE" w:eastAsia="de-DE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7E308D2" wp14:editId="6BD63D46">
                <wp:simplePos x="0" y="0"/>
                <wp:positionH relativeFrom="page">
                  <wp:align>left</wp:align>
                </wp:positionH>
                <wp:positionV relativeFrom="page">
                  <wp:posOffset>-86995</wp:posOffset>
                </wp:positionV>
                <wp:extent cx="328930" cy="10688955"/>
                <wp:effectExtent l="0" t="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0688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235B1" id="Rectangle 2" o:spid="_x0000_s1026" style="position:absolute;margin-left:0;margin-top:-6.85pt;width:25.9pt;height:841.65pt;z-index:2518149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" fillcolor="red" stroked="f" strokeweight="1pt">
                <w10:wrap anchorx="page" anchory="page"/>
              </v:rect>
            </w:pict>
          </mc:Fallback>
        </mc:AlternateContent>
      </w:r>
    </w:p>
    <w:p w:rsidR="006A3A9F" w:rsidRDefault="006A3A9F" w:rsidP="00567576">
      <w:pPr>
        <w:pStyle w:val="StandardWeb"/>
        <w:spacing w:before="0" w:beforeAutospacing="0" w:after="128" w:afterAutospacing="0"/>
        <w:ind w:firstLine="1022"/>
        <w:rPr>
          <w:rFonts w:ascii="Verdana" w:hAnsi="Verdana"/>
          <w:color w:val="48556A"/>
          <w:sz w:val="20"/>
          <w:szCs w:val="20"/>
        </w:rPr>
      </w:pPr>
      <w:r>
        <w:rPr>
          <w:rFonts w:ascii="Verdana" w:hAnsi="Verdana"/>
          <w:color w:val="48556A"/>
          <w:sz w:val="20"/>
          <w:szCs w:val="20"/>
        </w:rPr>
        <w:t>Ferien</w:t>
      </w:r>
      <w:r w:rsidR="007E3ABF">
        <w:rPr>
          <w:rFonts w:ascii="Verdana" w:hAnsi="Verdana"/>
          <w:color w:val="48556A"/>
          <w:sz w:val="20"/>
          <w:szCs w:val="20"/>
        </w:rPr>
        <w:t xml:space="preserve"> in den deutschen Bundesländern</w:t>
      </w:r>
      <w:r>
        <w:rPr>
          <w:rFonts w:ascii="Verdana" w:hAnsi="Verdana"/>
          <w:color w:val="48556A"/>
          <w:sz w:val="20"/>
          <w:szCs w:val="20"/>
        </w:rPr>
        <w:t xml:space="preserve"> (2016):</w:t>
      </w:r>
    </w:p>
    <w:tbl>
      <w:tblPr>
        <w:tblW w:w="9285" w:type="dxa"/>
        <w:tblInd w:w="10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999"/>
        <w:gridCol w:w="1328"/>
        <w:gridCol w:w="1462"/>
        <w:gridCol w:w="1058"/>
        <w:gridCol w:w="1328"/>
        <w:gridCol w:w="1312"/>
      </w:tblGrid>
      <w:tr w:rsidR="006A3A9F" w:rsidTr="00567576">
        <w:trPr>
          <w:trHeight w:val="3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Pr="007E3ABF" w:rsidRDefault="006A3A9F">
            <w:pPr>
              <w:rPr>
                <w:rFonts w:ascii="Verdana" w:hAnsi="Verdana"/>
                <w:color w:val="48556A"/>
                <w:sz w:val="20"/>
                <w:szCs w:val="20"/>
                <w:lang w:val="de-DE"/>
              </w:rPr>
            </w:pPr>
          </w:p>
        </w:tc>
        <w:tc>
          <w:tcPr>
            <w:tcW w:w="0" w:type="auto"/>
            <w:gridSpan w:val="4"/>
            <w:tcBorders>
              <w:left w:val="single" w:sz="6" w:space="0" w:color="F5F5F5"/>
              <w:bottom w:val="single" w:sz="12" w:space="0" w:color="F5F5F5"/>
              <w:right w:val="single" w:sz="6" w:space="0" w:color="F5F5F5"/>
            </w:tcBorders>
            <w:shd w:val="clear" w:color="auto" w:fill="CADA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333333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b/>
                <w:bCs/>
                <w:color w:val="333333"/>
                <w:spacing w:val="12"/>
                <w:sz w:val="17"/>
                <w:szCs w:val="17"/>
              </w:rPr>
              <w:t>Schuljahr 2015/2016</w:t>
            </w:r>
          </w:p>
        </w:tc>
        <w:tc>
          <w:tcPr>
            <w:tcW w:w="0" w:type="auto"/>
            <w:gridSpan w:val="2"/>
            <w:tcBorders>
              <w:left w:val="single" w:sz="6" w:space="0" w:color="F5F5F5"/>
              <w:bottom w:val="single" w:sz="12" w:space="0" w:color="F5F5F5"/>
              <w:right w:val="single" w:sz="6" w:space="0" w:color="F5F5F5"/>
            </w:tcBorders>
            <w:shd w:val="clear" w:color="auto" w:fill="CADA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333333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b/>
                <w:bCs/>
                <w:color w:val="333333"/>
                <w:spacing w:val="12"/>
                <w:sz w:val="17"/>
                <w:szCs w:val="17"/>
              </w:rPr>
              <w:t>Schuljahr 2016/2017</w:t>
            </w:r>
          </w:p>
        </w:tc>
      </w:tr>
      <w:tr w:rsidR="006A3A9F" w:rsidTr="00567576">
        <w:trPr>
          <w:trHeight w:val="37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333333"/>
                <w:spacing w:val="12"/>
                <w:sz w:val="17"/>
                <w:szCs w:val="17"/>
              </w:rPr>
            </w:pPr>
          </w:p>
        </w:tc>
        <w:tc>
          <w:tcPr>
            <w:tcW w:w="0" w:type="auto"/>
            <w:tcBorders>
              <w:left w:val="single" w:sz="6" w:space="0" w:color="F5F5F5"/>
            </w:tcBorders>
            <w:shd w:val="clear" w:color="auto" w:fill="E1EAF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48556A"/>
                <w:spacing w:val="12"/>
                <w:sz w:val="17"/>
                <w:szCs w:val="17"/>
              </w:rPr>
            </w:pPr>
            <w:r w:rsidRPr="007E3ABF">
              <w:rPr>
                <w:rFonts w:ascii="Trebuchet MS" w:hAnsi="Trebuchet MS"/>
                <w:b/>
                <w:bCs/>
                <w:spacing w:val="12"/>
                <w:sz w:val="17"/>
                <w:szCs w:val="17"/>
              </w:rPr>
              <w:t>Winter</w:t>
            </w:r>
          </w:p>
        </w:tc>
        <w:tc>
          <w:tcPr>
            <w:tcW w:w="0" w:type="auto"/>
            <w:tcBorders>
              <w:left w:val="single" w:sz="6" w:space="0" w:color="F5F5F5"/>
            </w:tcBorders>
            <w:shd w:val="clear" w:color="auto" w:fill="E1EAF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48556A"/>
                <w:spacing w:val="12"/>
                <w:sz w:val="17"/>
                <w:szCs w:val="17"/>
              </w:rPr>
            </w:pPr>
            <w:r w:rsidRPr="007E3ABF">
              <w:rPr>
                <w:rFonts w:ascii="Trebuchet MS" w:hAnsi="Trebuchet MS"/>
                <w:b/>
                <w:bCs/>
                <w:spacing w:val="12"/>
                <w:sz w:val="17"/>
                <w:szCs w:val="17"/>
              </w:rPr>
              <w:t>Ostern</w:t>
            </w:r>
          </w:p>
        </w:tc>
        <w:tc>
          <w:tcPr>
            <w:tcW w:w="0" w:type="auto"/>
            <w:tcBorders>
              <w:left w:val="single" w:sz="6" w:space="0" w:color="F5F5F5"/>
            </w:tcBorders>
            <w:shd w:val="clear" w:color="auto" w:fill="E1EAF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48556A"/>
                <w:spacing w:val="12"/>
                <w:sz w:val="17"/>
                <w:szCs w:val="17"/>
              </w:rPr>
            </w:pPr>
            <w:r w:rsidRPr="007E3ABF">
              <w:rPr>
                <w:rFonts w:ascii="Trebuchet MS" w:hAnsi="Trebuchet MS"/>
                <w:b/>
                <w:bCs/>
                <w:spacing w:val="12"/>
                <w:sz w:val="17"/>
                <w:szCs w:val="17"/>
              </w:rPr>
              <w:t>Pfingsten</w:t>
            </w:r>
          </w:p>
        </w:tc>
        <w:tc>
          <w:tcPr>
            <w:tcW w:w="0" w:type="auto"/>
            <w:tcBorders>
              <w:left w:val="single" w:sz="6" w:space="0" w:color="F5F5F5"/>
            </w:tcBorders>
            <w:shd w:val="clear" w:color="auto" w:fill="E1EAF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48556A"/>
                <w:spacing w:val="12"/>
                <w:sz w:val="17"/>
                <w:szCs w:val="17"/>
              </w:rPr>
            </w:pPr>
            <w:r w:rsidRPr="007E3ABF">
              <w:rPr>
                <w:rFonts w:ascii="Trebuchet MS" w:hAnsi="Trebuchet MS"/>
                <w:b/>
                <w:bCs/>
                <w:spacing w:val="12"/>
                <w:sz w:val="17"/>
                <w:szCs w:val="17"/>
              </w:rPr>
              <w:t>Sommer</w:t>
            </w:r>
          </w:p>
        </w:tc>
        <w:tc>
          <w:tcPr>
            <w:tcW w:w="0" w:type="auto"/>
            <w:tcBorders>
              <w:left w:val="single" w:sz="6" w:space="0" w:color="F5F5F5"/>
            </w:tcBorders>
            <w:shd w:val="clear" w:color="auto" w:fill="E1EAF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48556A"/>
                <w:spacing w:val="12"/>
                <w:sz w:val="17"/>
                <w:szCs w:val="17"/>
              </w:rPr>
            </w:pPr>
            <w:r w:rsidRPr="007E3ABF">
              <w:rPr>
                <w:rFonts w:ascii="Trebuchet MS" w:hAnsi="Trebuchet MS"/>
                <w:b/>
                <w:bCs/>
                <w:spacing w:val="12"/>
                <w:sz w:val="17"/>
                <w:szCs w:val="17"/>
              </w:rPr>
              <w:t>Herbst</w:t>
            </w:r>
          </w:p>
        </w:tc>
        <w:tc>
          <w:tcPr>
            <w:tcW w:w="0" w:type="auto"/>
            <w:tcBorders>
              <w:left w:val="single" w:sz="6" w:space="0" w:color="F5F5F5"/>
            </w:tcBorders>
            <w:shd w:val="clear" w:color="auto" w:fill="E1EAF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jc w:val="center"/>
              <w:rPr>
                <w:rFonts w:ascii="Trebuchet MS" w:hAnsi="Trebuchet MS"/>
                <w:b/>
                <w:bCs/>
                <w:color w:val="48556A"/>
                <w:spacing w:val="12"/>
                <w:sz w:val="17"/>
                <w:szCs w:val="17"/>
              </w:rPr>
            </w:pPr>
            <w:r w:rsidRPr="007E3ABF">
              <w:rPr>
                <w:rFonts w:ascii="Trebuchet MS" w:hAnsi="Trebuchet MS"/>
                <w:b/>
                <w:bCs/>
                <w:spacing w:val="12"/>
                <w:sz w:val="17"/>
                <w:szCs w:val="17"/>
              </w:rPr>
              <w:t>Weihnachten</w:t>
            </w:r>
          </w:p>
        </w:tc>
      </w:tr>
      <w:tr w:rsidR="006A3A9F" w:rsidTr="00567576">
        <w:tc>
          <w:tcPr>
            <w:tcW w:w="0" w:type="auto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Baden-Württemberg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24.03. /29.03. - 02.04.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17.05. - 28.05.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28.07. - 10.09.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31.10. /02.11. - 04.11.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23.12. - 07.01.</w:t>
            </w:r>
          </w:p>
        </w:tc>
      </w:tr>
      <w:tr w:rsidR="006A3A9F" w:rsidTr="00567576">
        <w:tc>
          <w:tcPr>
            <w:tcW w:w="0" w:type="auto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Bayern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08.02. - 12.02.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21.03. - 01.04.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17.05. - 28.05.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30.07. - 12.09.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31.10. - 04.11. /16.11.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24.12. - 05.01.</w:t>
            </w:r>
          </w:p>
        </w:tc>
      </w:tr>
      <w:tr w:rsidR="006A3A9F" w:rsidTr="00567576">
        <w:tc>
          <w:tcPr>
            <w:tcW w:w="0" w:type="auto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Berlin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01.02. - 06.02.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21.03. - 02.04.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 / 17.05. /18.05.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21.07. - 02.09.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17.10. - 28.10.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23.12. - 03.01.</w:t>
            </w:r>
          </w:p>
        </w:tc>
      </w:tr>
      <w:tr w:rsidR="006A3A9F" w:rsidTr="00567576">
        <w:tc>
          <w:tcPr>
            <w:tcW w:w="0" w:type="auto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Brandenburg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01.02. - 06.02.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23.03. - 02.04.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 / 17.05.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21.07. - 03.09.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17.10. - 28.10.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23.12. - 03.01.</w:t>
            </w:r>
          </w:p>
        </w:tc>
      </w:tr>
      <w:tr w:rsidR="006A3A9F" w:rsidTr="00567576">
        <w:tc>
          <w:tcPr>
            <w:tcW w:w="0" w:type="auto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Bremen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28.01. - 29.01.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18.03. - 02.04.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 / 17.05.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23.06. - 03.08.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04.10. - 15.10.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21.12. - 06.01.</w:t>
            </w:r>
          </w:p>
        </w:tc>
      </w:tr>
      <w:tr w:rsidR="006A3A9F" w:rsidTr="00567576">
        <w:tc>
          <w:tcPr>
            <w:tcW w:w="0" w:type="auto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Hamburg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29.01.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07.03. - 18.03.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 /17.05. - 20.05.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21.07. - 31.08.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17.10. - 28.10.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27.12. - 06.01.</w:t>
            </w:r>
          </w:p>
        </w:tc>
      </w:tr>
      <w:tr w:rsidR="006A3A9F" w:rsidTr="00567576">
        <w:tc>
          <w:tcPr>
            <w:tcW w:w="0" w:type="auto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Hessen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29.03. - 09.04.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18.07. - 26.08.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17.10. - 29.10.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22.12. - 07.01.</w:t>
            </w:r>
          </w:p>
        </w:tc>
      </w:tr>
      <w:tr w:rsidR="006A3A9F" w:rsidTr="00567576">
        <w:tc>
          <w:tcPr>
            <w:tcW w:w="0" w:type="auto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Mecklenburg-Vorpommern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01.02. - 13.02.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21.03. - 30.03.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14.05. - 17.05.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25.07. - 03.09.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24.10. - 28.10.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22.12. - 02.01.</w:t>
            </w:r>
          </w:p>
        </w:tc>
      </w:tr>
      <w:tr w:rsidR="006A3A9F" w:rsidTr="00567576">
        <w:tc>
          <w:tcPr>
            <w:tcW w:w="0" w:type="auto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Niedersachsen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28.01. - 29.01.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231A4A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 xml:space="preserve">18.03. </w:t>
            </w:r>
            <w:r w:rsidR="006A3A9F"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- 02.04.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 / 17.05.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23.06. - 03.08.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04.10. - 15.10.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21.12. - 06.01.</w:t>
            </w:r>
          </w:p>
        </w:tc>
      </w:tr>
      <w:tr w:rsidR="006A3A9F" w:rsidTr="00567576">
        <w:tc>
          <w:tcPr>
            <w:tcW w:w="0" w:type="auto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Nordrhein-Westfalen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21.03. - 02.04.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17.05.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11.07. - 23.08.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10.10. - 21.10.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23.12. - 06.01.</w:t>
            </w:r>
          </w:p>
        </w:tc>
      </w:tr>
      <w:tr w:rsidR="006A3A9F" w:rsidTr="00567576">
        <w:tc>
          <w:tcPr>
            <w:tcW w:w="0" w:type="auto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Rheinland-Pfalz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18.03. - 01.04.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18.07. - 26.08.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10.10. - 21.10.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22.12. - 06.01.</w:t>
            </w:r>
          </w:p>
        </w:tc>
      </w:tr>
      <w:tr w:rsidR="006A3A9F" w:rsidTr="00567576">
        <w:tc>
          <w:tcPr>
            <w:tcW w:w="0" w:type="auto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 w:rsidP="007E3AB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Saarland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08.02. - 13.02.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29.03. - 09.04.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18.07. - 27.08.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10.10. - 22.10.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19.12. - 31.12.</w:t>
            </w:r>
          </w:p>
        </w:tc>
      </w:tr>
      <w:tr w:rsidR="006A3A9F" w:rsidTr="00567576">
        <w:tc>
          <w:tcPr>
            <w:tcW w:w="0" w:type="auto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Sachsen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08.02. - 20.02.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25.03. - 02.04.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27.06. - 05.08.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03.10. - 15.10.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23.12. - 02.01.</w:t>
            </w:r>
          </w:p>
        </w:tc>
      </w:tr>
      <w:tr w:rsidR="006A3A9F" w:rsidTr="00567576">
        <w:tc>
          <w:tcPr>
            <w:tcW w:w="0" w:type="auto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Sachsen-Anhalt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01.02. - 10.02.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24.03.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 - 14.05.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27.06. - 10.08.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04.10. - 15.10.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19.12. - 02.01.</w:t>
            </w:r>
          </w:p>
        </w:tc>
      </w:tr>
      <w:tr w:rsidR="006A3A9F" w:rsidTr="00567576">
        <w:tc>
          <w:tcPr>
            <w:tcW w:w="0" w:type="auto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Schleswig-Holstein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24.03. - 09.04.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CB5C7D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25.07. - 03.09.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17.10. - 29.10.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0F0F0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23.12. - 06.01.</w:t>
            </w:r>
          </w:p>
        </w:tc>
      </w:tr>
      <w:tr w:rsidR="006A3A9F" w:rsidTr="00567576">
        <w:tc>
          <w:tcPr>
            <w:tcW w:w="0" w:type="auto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3A9F" w:rsidRDefault="006A3A9F">
            <w:pPr>
              <w:spacing w:line="206" w:lineRule="atLeast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sftableindexrowvalue"/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t>Thüringen</w:t>
            </w:r>
            <w:r>
              <w:rPr>
                <w:rFonts w:ascii="Trebuchet MS" w:hAnsi="Trebuchet MS"/>
                <w:b/>
                <w:bCs/>
                <w:color w:val="0F4496"/>
                <w:spacing w:val="12"/>
                <w:sz w:val="17"/>
                <w:szCs w:val="17"/>
              </w:rPr>
              <w:br/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01.02. - 06.02.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24.03. - 02.04.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06.05.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27.06. - 10.08.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10.10. - 22.10.</w:t>
            </w:r>
          </w:p>
        </w:tc>
        <w:tc>
          <w:tcPr>
            <w:tcW w:w="0" w:type="auto"/>
            <w:tcBorders>
              <w:left w:val="single" w:sz="12" w:space="0" w:color="DDDDDD"/>
            </w:tcBorders>
            <w:shd w:val="clear" w:color="auto" w:fill="F9F9F9"/>
            <w:tcMar>
              <w:top w:w="90" w:type="dxa"/>
              <w:left w:w="30" w:type="dxa"/>
              <w:bottom w:w="90" w:type="dxa"/>
              <w:right w:w="30" w:type="dxa"/>
            </w:tcMar>
            <w:hideMark/>
          </w:tcPr>
          <w:p w:rsidR="006A3A9F" w:rsidRDefault="006A3A9F" w:rsidP="006A3A9F">
            <w:pPr>
              <w:spacing w:line="206" w:lineRule="atLeast"/>
              <w:jc w:val="center"/>
              <w:rPr>
                <w:rFonts w:ascii="Trebuchet MS" w:hAnsi="Trebuchet MS"/>
                <w:color w:val="48556A"/>
                <w:spacing w:val="12"/>
                <w:sz w:val="17"/>
                <w:szCs w:val="17"/>
              </w:rPr>
            </w:pPr>
            <w:r>
              <w:rPr>
                <w:rStyle w:val="nowrap"/>
                <w:rFonts w:ascii="Trebuchet MS" w:hAnsi="Trebuchet MS"/>
                <w:color w:val="48556A"/>
                <w:spacing w:val="12"/>
                <w:sz w:val="17"/>
                <w:szCs w:val="17"/>
              </w:rPr>
              <w:t>23.12. - 31.12.</w:t>
            </w:r>
          </w:p>
        </w:tc>
      </w:tr>
    </w:tbl>
    <w:p w:rsidR="002F4287" w:rsidRPr="0086626F" w:rsidRDefault="002F4287" w:rsidP="0086626F"/>
    <w:sectPr w:rsidR="002F4287" w:rsidRPr="0086626F" w:rsidSect="007F70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288" w:right="288" w:bottom="288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81D" w:rsidRDefault="0087481D" w:rsidP="00EC6820">
      <w:pPr>
        <w:spacing w:after="0" w:line="240" w:lineRule="auto"/>
      </w:pPr>
      <w:r>
        <w:separator/>
      </w:r>
    </w:p>
  </w:endnote>
  <w:endnote w:type="continuationSeparator" w:id="0">
    <w:p w:rsidR="0087481D" w:rsidRDefault="0087481D" w:rsidP="00EC6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eiryo">
    <w:altName w:val="Yu Gothic UI"/>
    <w:charset w:val="80"/>
    <w:family w:val="modern"/>
    <w:pitch w:val="variable"/>
    <w:sig w:usb0="00000000" w:usb1="EAC7FFFF" w:usb2="0001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29C" w:rsidRDefault="0090129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29C" w:rsidRDefault="0090129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29C" w:rsidRDefault="0090129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81D" w:rsidRDefault="0087481D" w:rsidP="00EC6820">
      <w:pPr>
        <w:spacing w:after="0" w:line="240" w:lineRule="auto"/>
      </w:pPr>
      <w:r>
        <w:separator/>
      </w:r>
    </w:p>
  </w:footnote>
  <w:footnote w:type="continuationSeparator" w:id="0">
    <w:p w:rsidR="0087481D" w:rsidRDefault="0087481D" w:rsidP="00EC6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29C" w:rsidRDefault="0090129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29C" w:rsidRDefault="0090129C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29C" w:rsidRDefault="0090129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removePersonalInformation/>
  <w:removeDateAndTime/>
  <w:attachedTemplate r:id="rId1"/>
  <w:defaultTabStop w:val="102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77"/>
    <w:rsid w:val="00013797"/>
    <w:rsid w:val="00017AC7"/>
    <w:rsid w:val="0002193D"/>
    <w:rsid w:val="000309CA"/>
    <w:rsid w:val="00037D84"/>
    <w:rsid w:val="00040F71"/>
    <w:rsid w:val="00052F76"/>
    <w:rsid w:val="00065A6A"/>
    <w:rsid w:val="000678CA"/>
    <w:rsid w:val="0007199E"/>
    <w:rsid w:val="00076239"/>
    <w:rsid w:val="00077555"/>
    <w:rsid w:val="000834D3"/>
    <w:rsid w:val="000837F6"/>
    <w:rsid w:val="00093BB2"/>
    <w:rsid w:val="000A6388"/>
    <w:rsid w:val="000C2648"/>
    <w:rsid w:val="000C6D39"/>
    <w:rsid w:val="000D276C"/>
    <w:rsid w:val="000D5044"/>
    <w:rsid w:val="000E0446"/>
    <w:rsid w:val="000E21AD"/>
    <w:rsid w:val="000E5AB4"/>
    <w:rsid w:val="000F0960"/>
    <w:rsid w:val="000F4100"/>
    <w:rsid w:val="000F7859"/>
    <w:rsid w:val="00101664"/>
    <w:rsid w:val="00103AC5"/>
    <w:rsid w:val="00116AD4"/>
    <w:rsid w:val="001179B4"/>
    <w:rsid w:val="00122B31"/>
    <w:rsid w:val="00135EEC"/>
    <w:rsid w:val="0013770C"/>
    <w:rsid w:val="00152F92"/>
    <w:rsid w:val="0016278F"/>
    <w:rsid w:val="00165616"/>
    <w:rsid w:val="00167DC4"/>
    <w:rsid w:val="001757B1"/>
    <w:rsid w:val="00185D95"/>
    <w:rsid w:val="001A65F4"/>
    <w:rsid w:val="001B1DEA"/>
    <w:rsid w:val="001C01BE"/>
    <w:rsid w:val="001C57A7"/>
    <w:rsid w:val="001C6C67"/>
    <w:rsid w:val="001D749B"/>
    <w:rsid w:val="001E37F8"/>
    <w:rsid w:val="001E481B"/>
    <w:rsid w:val="001F0858"/>
    <w:rsid w:val="001F2D67"/>
    <w:rsid w:val="00201A73"/>
    <w:rsid w:val="00222031"/>
    <w:rsid w:val="00223B20"/>
    <w:rsid w:val="00231A4A"/>
    <w:rsid w:val="002434BB"/>
    <w:rsid w:val="00253653"/>
    <w:rsid w:val="002619BD"/>
    <w:rsid w:val="00263769"/>
    <w:rsid w:val="00266534"/>
    <w:rsid w:val="00270BA5"/>
    <w:rsid w:val="00274E64"/>
    <w:rsid w:val="002816C7"/>
    <w:rsid w:val="00281E7B"/>
    <w:rsid w:val="0028754A"/>
    <w:rsid w:val="0029095D"/>
    <w:rsid w:val="00294DE7"/>
    <w:rsid w:val="00294F22"/>
    <w:rsid w:val="002A6FCE"/>
    <w:rsid w:val="002B0F71"/>
    <w:rsid w:val="002B254D"/>
    <w:rsid w:val="002C0316"/>
    <w:rsid w:val="002D17E4"/>
    <w:rsid w:val="002D3240"/>
    <w:rsid w:val="002E3305"/>
    <w:rsid w:val="002E35D6"/>
    <w:rsid w:val="002F3BA1"/>
    <w:rsid w:val="002F4287"/>
    <w:rsid w:val="0032127A"/>
    <w:rsid w:val="00332671"/>
    <w:rsid w:val="00332AFA"/>
    <w:rsid w:val="00335361"/>
    <w:rsid w:val="0033749A"/>
    <w:rsid w:val="00340564"/>
    <w:rsid w:val="00341237"/>
    <w:rsid w:val="00344422"/>
    <w:rsid w:val="003577A1"/>
    <w:rsid w:val="00360B5E"/>
    <w:rsid w:val="00376AA6"/>
    <w:rsid w:val="00386A7E"/>
    <w:rsid w:val="00387ECE"/>
    <w:rsid w:val="003B4190"/>
    <w:rsid w:val="003C576A"/>
    <w:rsid w:val="003C5F28"/>
    <w:rsid w:val="003C63BE"/>
    <w:rsid w:val="003D15BA"/>
    <w:rsid w:val="003E18B8"/>
    <w:rsid w:val="004005D3"/>
    <w:rsid w:val="00426B11"/>
    <w:rsid w:val="00430987"/>
    <w:rsid w:val="00434937"/>
    <w:rsid w:val="00435538"/>
    <w:rsid w:val="00436689"/>
    <w:rsid w:val="0044455B"/>
    <w:rsid w:val="004540C2"/>
    <w:rsid w:val="0046761B"/>
    <w:rsid w:val="00472673"/>
    <w:rsid w:val="00483AA9"/>
    <w:rsid w:val="004B5821"/>
    <w:rsid w:val="004C53BF"/>
    <w:rsid w:val="004E2316"/>
    <w:rsid w:val="005165EF"/>
    <w:rsid w:val="00556F70"/>
    <w:rsid w:val="00567576"/>
    <w:rsid w:val="00572A93"/>
    <w:rsid w:val="005736E4"/>
    <w:rsid w:val="00587815"/>
    <w:rsid w:val="005930E6"/>
    <w:rsid w:val="005B5266"/>
    <w:rsid w:val="005C302F"/>
    <w:rsid w:val="005C4EF8"/>
    <w:rsid w:val="005D5319"/>
    <w:rsid w:val="005D6A77"/>
    <w:rsid w:val="005E035A"/>
    <w:rsid w:val="005E1A71"/>
    <w:rsid w:val="005E4B0E"/>
    <w:rsid w:val="005F1972"/>
    <w:rsid w:val="0060018A"/>
    <w:rsid w:val="00603733"/>
    <w:rsid w:val="006108D6"/>
    <w:rsid w:val="006161FE"/>
    <w:rsid w:val="00620E2E"/>
    <w:rsid w:val="00630819"/>
    <w:rsid w:val="0063366F"/>
    <w:rsid w:val="00634A93"/>
    <w:rsid w:val="00644C28"/>
    <w:rsid w:val="00654C55"/>
    <w:rsid w:val="006559AE"/>
    <w:rsid w:val="00657E06"/>
    <w:rsid w:val="00663E6A"/>
    <w:rsid w:val="00670B66"/>
    <w:rsid w:val="00673C26"/>
    <w:rsid w:val="006757DD"/>
    <w:rsid w:val="00675B38"/>
    <w:rsid w:val="00680539"/>
    <w:rsid w:val="006827C4"/>
    <w:rsid w:val="00695D48"/>
    <w:rsid w:val="006961EB"/>
    <w:rsid w:val="006A23A0"/>
    <w:rsid w:val="006A3A9F"/>
    <w:rsid w:val="006A7582"/>
    <w:rsid w:val="006D3E32"/>
    <w:rsid w:val="006E31FB"/>
    <w:rsid w:val="006F0A31"/>
    <w:rsid w:val="006F471E"/>
    <w:rsid w:val="006F56C9"/>
    <w:rsid w:val="006F6FCE"/>
    <w:rsid w:val="007012F5"/>
    <w:rsid w:val="007034FF"/>
    <w:rsid w:val="00706BF3"/>
    <w:rsid w:val="00710B9F"/>
    <w:rsid w:val="00720BF5"/>
    <w:rsid w:val="007214D6"/>
    <w:rsid w:val="00750EFA"/>
    <w:rsid w:val="007646A1"/>
    <w:rsid w:val="007665B8"/>
    <w:rsid w:val="0077173F"/>
    <w:rsid w:val="00772CB1"/>
    <w:rsid w:val="00785424"/>
    <w:rsid w:val="007859B6"/>
    <w:rsid w:val="00792B5B"/>
    <w:rsid w:val="0079772A"/>
    <w:rsid w:val="007A37A9"/>
    <w:rsid w:val="007A7ECC"/>
    <w:rsid w:val="007B5D50"/>
    <w:rsid w:val="007C0A53"/>
    <w:rsid w:val="007C5287"/>
    <w:rsid w:val="007D2209"/>
    <w:rsid w:val="007D23DE"/>
    <w:rsid w:val="007D68A0"/>
    <w:rsid w:val="007E3ABF"/>
    <w:rsid w:val="007E5E89"/>
    <w:rsid w:val="007F1761"/>
    <w:rsid w:val="007F325B"/>
    <w:rsid w:val="007F7052"/>
    <w:rsid w:val="008007EF"/>
    <w:rsid w:val="0080350A"/>
    <w:rsid w:val="00810BFB"/>
    <w:rsid w:val="00813125"/>
    <w:rsid w:val="00814442"/>
    <w:rsid w:val="008158BB"/>
    <w:rsid w:val="00816DF3"/>
    <w:rsid w:val="00822E1D"/>
    <w:rsid w:val="0082612E"/>
    <w:rsid w:val="00826488"/>
    <w:rsid w:val="00836138"/>
    <w:rsid w:val="00840587"/>
    <w:rsid w:val="00841FFE"/>
    <w:rsid w:val="00843A28"/>
    <w:rsid w:val="00843BAC"/>
    <w:rsid w:val="00845265"/>
    <w:rsid w:val="008459CE"/>
    <w:rsid w:val="00851539"/>
    <w:rsid w:val="00854D95"/>
    <w:rsid w:val="008649B1"/>
    <w:rsid w:val="0086626F"/>
    <w:rsid w:val="00873051"/>
    <w:rsid w:val="0087481D"/>
    <w:rsid w:val="00877B7C"/>
    <w:rsid w:val="008809B9"/>
    <w:rsid w:val="00892366"/>
    <w:rsid w:val="00893742"/>
    <w:rsid w:val="008B07E8"/>
    <w:rsid w:val="008B7DF7"/>
    <w:rsid w:val="008C1E41"/>
    <w:rsid w:val="008E1373"/>
    <w:rsid w:val="008E44A1"/>
    <w:rsid w:val="008E4FFD"/>
    <w:rsid w:val="008E67CB"/>
    <w:rsid w:val="008F1A67"/>
    <w:rsid w:val="008F4B38"/>
    <w:rsid w:val="0090129C"/>
    <w:rsid w:val="00903FC8"/>
    <w:rsid w:val="009048FF"/>
    <w:rsid w:val="00917749"/>
    <w:rsid w:val="00921D78"/>
    <w:rsid w:val="00945B0B"/>
    <w:rsid w:val="00953E62"/>
    <w:rsid w:val="00957AB5"/>
    <w:rsid w:val="00957BD3"/>
    <w:rsid w:val="00966A7F"/>
    <w:rsid w:val="00982F4D"/>
    <w:rsid w:val="009853BB"/>
    <w:rsid w:val="009A1CA1"/>
    <w:rsid w:val="009A2C6F"/>
    <w:rsid w:val="009B53BC"/>
    <w:rsid w:val="009B7956"/>
    <w:rsid w:val="009E0F85"/>
    <w:rsid w:val="009E418F"/>
    <w:rsid w:val="009E7A40"/>
    <w:rsid w:val="00A20670"/>
    <w:rsid w:val="00A24E65"/>
    <w:rsid w:val="00A273C0"/>
    <w:rsid w:val="00A32FA6"/>
    <w:rsid w:val="00A46FED"/>
    <w:rsid w:val="00A57318"/>
    <w:rsid w:val="00A610A1"/>
    <w:rsid w:val="00A659C0"/>
    <w:rsid w:val="00A66D9A"/>
    <w:rsid w:val="00A67170"/>
    <w:rsid w:val="00A7138B"/>
    <w:rsid w:val="00A75D8C"/>
    <w:rsid w:val="00A810C5"/>
    <w:rsid w:val="00A876BA"/>
    <w:rsid w:val="00A94707"/>
    <w:rsid w:val="00AA14D6"/>
    <w:rsid w:val="00AA1F2F"/>
    <w:rsid w:val="00AB181F"/>
    <w:rsid w:val="00AD5DDA"/>
    <w:rsid w:val="00AF11A6"/>
    <w:rsid w:val="00AF7545"/>
    <w:rsid w:val="00B03157"/>
    <w:rsid w:val="00B15071"/>
    <w:rsid w:val="00B221E3"/>
    <w:rsid w:val="00B2228D"/>
    <w:rsid w:val="00B258B5"/>
    <w:rsid w:val="00B31FF6"/>
    <w:rsid w:val="00B344F1"/>
    <w:rsid w:val="00B43D0C"/>
    <w:rsid w:val="00B450B1"/>
    <w:rsid w:val="00B4624D"/>
    <w:rsid w:val="00B61AEB"/>
    <w:rsid w:val="00B70C41"/>
    <w:rsid w:val="00B819E4"/>
    <w:rsid w:val="00B86B50"/>
    <w:rsid w:val="00B8759D"/>
    <w:rsid w:val="00B87E18"/>
    <w:rsid w:val="00B91231"/>
    <w:rsid w:val="00B96209"/>
    <w:rsid w:val="00B97AAE"/>
    <w:rsid w:val="00BA521E"/>
    <w:rsid w:val="00BB78FB"/>
    <w:rsid w:val="00BC47E6"/>
    <w:rsid w:val="00BC5EAD"/>
    <w:rsid w:val="00BD06DE"/>
    <w:rsid w:val="00BD7728"/>
    <w:rsid w:val="00C001A5"/>
    <w:rsid w:val="00C017A5"/>
    <w:rsid w:val="00C11551"/>
    <w:rsid w:val="00C25BF5"/>
    <w:rsid w:val="00C80372"/>
    <w:rsid w:val="00C839A1"/>
    <w:rsid w:val="00C95A34"/>
    <w:rsid w:val="00CA0408"/>
    <w:rsid w:val="00CA193B"/>
    <w:rsid w:val="00CB04ED"/>
    <w:rsid w:val="00CB0DA4"/>
    <w:rsid w:val="00CB1DF8"/>
    <w:rsid w:val="00CB2BAD"/>
    <w:rsid w:val="00CB5C7D"/>
    <w:rsid w:val="00CB7193"/>
    <w:rsid w:val="00CD6686"/>
    <w:rsid w:val="00CE2342"/>
    <w:rsid w:val="00CE4780"/>
    <w:rsid w:val="00D00233"/>
    <w:rsid w:val="00D01578"/>
    <w:rsid w:val="00D0690F"/>
    <w:rsid w:val="00D347AC"/>
    <w:rsid w:val="00D50384"/>
    <w:rsid w:val="00D50EC6"/>
    <w:rsid w:val="00D60BC5"/>
    <w:rsid w:val="00D64729"/>
    <w:rsid w:val="00D65158"/>
    <w:rsid w:val="00D71A1B"/>
    <w:rsid w:val="00D84067"/>
    <w:rsid w:val="00DA0BFB"/>
    <w:rsid w:val="00DC4D63"/>
    <w:rsid w:val="00DC6BCD"/>
    <w:rsid w:val="00DD5592"/>
    <w:rsid w:val="00DF0A27"/>
    <w:rsid w:val="00DF6143"/>
    <w:rsid w:val="00E076D8"/>
    <w:rsid w:val="00E07BE4"/>
    <w:rsid w:val="00E17474"/>
    <w:rsid w:val="00E249F9"/>
    <w:rsid w:val="00E27E48"/>
    <w:rsid w:val="00E3106B"/>
    <w:rsid w:val="00E358C0"/>
    <w:rsid w:val="00E51138"/>
    <w:rsid w:val="00E55C51"/>
    <w:rsid w:val="00E60132"/>
    <w:rsid w:val="00E610A3"/>
    <w:rsid w:val="00E66E1E"/>
    <w:rsid w:val="00E71DDE"/>
    <w:rsid w:val="00E73E5D"/>
    <w:rsid w:val="00EB1182"/>
    <w:rsid w:val="00EB243B"/>
    <w:rsid w:val="00EB5F97"/>
    <w:rsid w:val="00EB6A5F"/>
    <w:rsid w:val="00EC4EAF"/>
    <w:rsid w:val="00EC6820"/>
    <w:rsid w:val="00ED2C99"/>
    <w:rsid w:val="00ED52DE"/>
    <w:rsid w:val="00ED6616"/>
    <w:rsid w:val="00EF0633"/>
    <w:rsid w:val="00F248BA"/>
    <w:rsid w:val="00F30C1B"/>
    <w:rsid w:val="00F359E6"/>
    <w:rsid w:val="00F36879"/>
    <w:rsid w:val="00F369B6"/>
    <w:rsid w:val="00F40ABE"/>
    <w:rsid w:val="00F4377E"/>
    <w:rsid w:val="00F523DC"/>
    <w:rsid w:val="00F56667"/>
    <w:rsid w:val="00F56668"/>
    <w:rsid w:val="00F6229D"/>
    <w:rsid w:val="00F6331D"/>
    <w:rsid w:val="00F673F2"/>
    <w:rsid w:val="00F7741A"/>
    <w:rsid w:val="00F80919"/>
    <w:rsid w:val="00F85973"/>
    <w:rsid w:val="00F86367"/>
    <w:rsid w:val="00F94FA9"/>
    <w:rsid w:val="00F952DE"/>
    <w:rsid w:val="00F966D7"/>
    <w:rsid w:val="00F96E06"/>
    <w:rsid w:val="00FB083F"/>
    <w:rsid w:val="00FB2FE7"/>
    <w:rsid w:val="00FC3F30"/>
    <w:rsid w:val="00FC5096"/>
    <w:rsid w:val="00FD6615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9AA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C1E4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60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A6F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6FCE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EC68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6820"/>
  </w:style>
  <w:style w:type="paragraph" w:styleId="Fuzeile">
    <w:name w:val="footer"/>
    <w:basedOn w:val="Standard"/>
    <w:link w:val="FuzeileZchn"/>
    <w:uiPriority w:val="99"/>
    <w:unhideWhenUsed/>
    <w:rsid w:val="00EC68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6820"/>
  </w:style>
  <w:style w:type="character" w:styleId="Hyperlink">
    <w:name w:val="Hyperlink"/>
    <w:basedOn w:val="Absatz-Standardschriftart"/>
    <w:uiPriority w:val="99"/>
    <w:semiHidden/>
    <w:unhideWhenUsed/>
    <w:rsid w:val="00077555"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unhideWhenUsed/>
    <w:rsid w:val="006A3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sftableindexrowvalue">
    <w:name w:val="sf_table_index_row_value"/>
    <w:basedOn w:val="Absatz-Standardschriftart"/>
    <w:rsid w:val="006A3A9F"/>
  </w:style>
  <w:style w:type="character" w:customStyle="1" w:styleId="nowrap">
    <w:name w:val="nowrap"/>
    <w:basedOn w:val="Absatz-Standardschriftart"/>
    <w:rsid w:val="006A3A9F"/>
  </w:style>
  <w:style w:type="character" w:customStyle="1" w:styleId="sftablecellfussnote">
    <w:name w:val="sf_table_cell_fussnote"/>
    <w:basedOn w:val="Absatz-Standardschriftart"/>
    <w:rsid w:val="006A3A9F"/>
  </w:style>
  <w:style w:type="character" w:customStyle="1" w:styleId="apple-converted-space">
    <w:name w:val="apple-converted-space"/>
    <w:basedOn w:val="Absatz-Standardschriftart"/>
    <w:rsid w:val="006A3A9F"/>
  </w:style>
  <w:style w:type="character" w:styleId="BesuchterHyperlink">
    <w:name w:val="FollowedHyperlink"/>
    <w:basedOn w:val="Absatz-Standardschriftart"/>
    <w:uiPriority w:val="99"/>
    <w:semiHidden/>
    <w:unhideWhenUsed/>
    <w:rsid w:val="007E3A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min\AppData\Roaming\Microsoft\Templates\Monatskalender%20f&#252;r%202016%20mit%20Feiertagen%20zum%20Planen%20von%20Aufgaben%20(Mo-So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solidFill>
            <a:prstClr val="black"/>
          </a:solidFill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Monatskalender für 2016 mit Feiertagen zum Planen von Aufgaben (Mo-So).dotx</Template>
  <TotalTime>0</TotalTime>
  <Pages>13</Pages>
  <Words>266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2016-02-24T17:07:00Z</dcterms:created>
  <dcterms:modified xsi:type="dcterms:W3CDTF">2016-02-24T17:09:00Z</dcterms:modified>
</cp:coreProperties>
</file>