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8A0" w:rsidRPr="002F0A9B" w:rsidRDefault="00235305" w:rsidP="002348A0">
      <w:r>
        <w:rPr>
          <w:noProof/>
          <w:lang w:val="de-DE" w:eastAsia="de-DE"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6940550" cy="2705100"/>
            <wp:effectExtent l="19050" t="0" r="0" b="0"/>
            <wp:wrapNone/>
            <wp:docPr id="1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029" style="position:absolute;left:0;text-align:left;margin-left:174.25pt;margin-top:-394.1pt;width:64.5pt;height:70.5pt;z-index:-251653120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8" style="position:absolute;left:0;text-align:left;margin-left:174.25pt;margin-top:-394.1pt;width:68.25pt;height:70.5pt;z-index:-251654144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2348A0" w:rsidRDefault="002348A0"/>
    <w:p w:rsidR="002348A0" w:rsidRDefault="00A47B24">
      <w:pPr>
        <w:widowControl/>
        <w:jc w:val="left"/>
      </w:pPr>
      <w:r w:rsidRPr="00A47B2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06" type="#_x0000_t202" style="position:absolute;margin-left:108.25pt;margin-top:6in;width:66pt;height:21.75pt;z-index:254802944;mso-width-relative:margin;mso-height-relative:margin" filled="f" stroked="f">
            <v:textbox style="mso-next-textbox:#_x0000_s13206">
              <w:txbxContent>
                <w:p w:rsidR="004C5604" w:rsidRPr="006513BC" w:rsidRDefault="004C5604" w:rsidP="00317301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成人の日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3204" type="#_x0000_t202" style="position:absolute;margin-left:351pt;margin-top:234pt;width:42.75pt;height:21.75pt;z-index:254801920;mso-width-relative:margin;mso-height-relative:margin" filled="f" stroked="f">
            <v:textbox style="mso-next-textbox:#_x0000_s13204">
              <w:txbxContent>
                <w:p w:rsidR="004C5604" w:rsidRPr="006513BC" w:rsidRDefault="004C5604" w:rsidP="000C161E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元日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1096" style="position:absolute;margin-left:28.65pt;margin-top:307.95pt;width:68.25pt;height:97.05pt;z-index:252420096" o:regroupid="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40" style="position:absolute;margin-left:174.25pt;margin-top:613.95pt;width:67.45pt;height:97.05pt;z-index:2537635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38" style="position:absolute;margin-left:174.25pt;margin-top:512.15pt;width:67.45pt;height:97.05pt;z-index:2537615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36" style="position:absolute;margin-left:174.25pt;margin-top:409.8pt;width:67.45pt;height:97.05pt;z-index:2537594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34" style="position:absolute;margin-left:174.25pt;margin-top:307.95pt;width:67.45pt;height:97.05pt;z-index:2537574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42" style="position:absolute;margin-left:174.25pt;margin-top:207pt;width:67.45pt;height:97.05pt;z-index:2537656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60" style="position:absolute;margin-left:320.25pt;margin-top:613.95pt;width:69.15pt;height:97.05pt;z-index:2537840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58" style="position:absolute;margin-left:320.25pt;margin-top:512.15pt;width:69.15pt;height:97.05pt;z-index:2537820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56" style="position:absolute;margin-left:320.25pt;margin-top:409.8pt;width:69.15pt;height:97.05pt;z-index:2537799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54" style="position:absolute;margin-left:320.25pt;margin-top:307.95pt;width:69.15pt;height:97.05pt;z-index:2537779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62" style="position:absolute;margin-left:320.25pt;margin-top:207pt;width:69.15pt;height:97.05pt;z-index:2537861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50" style="position:absolute;margin-left:246.75pt;margin-top:613.95pt;width:69.15pt;height:97.05pt;z-index:2537738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48" style="position:absolute;margin-left:246.75pt;margin-top:512.3pt;width:69.15pt;height:97.05pt;z-index:2537717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46" style="position:absolute;margin-left:246.75pt;margin-top:409.8pt;width:69.15pt;height:97.05pt;z-index:2537697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44" style="position:absolute;margin-left:246.75pt;margin-top:307.95pt;width:69.15pt;height:97.05pt;z-index:2537676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52" style="position:absolute;margin-left:246.75pt;margin-top:207pt;width:69.15pt;height:97.05pt;z-index:2537758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22" style="position:absolute;margin-left:28.65pt;margin-top:207pt;width:68.3pt;height:97.05pt;z-index:2537451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1041" type="#_x0000_t202" style="position:absolute;margin-left:398.5pt;margin-top:180pt;width:54pt;height:24pt;z-index:251675648;mso-width-relative:margin;mso-height-relative:margin" filled="f" stroked="f">
            <v:textbox style="mso-next-textbox:#_x0000_s1041">
              <w:txbxContent>
                <w:p w:rsidR="004C5604" w:rsidRPr="0071581C" w:rsidRDefault="004C5604" w:rsidP="002348A0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039" type="#_x0000_t202" style="position:absolute;margin-left:325.75pt;margin-top:180pt;width:54pt;height:24pt;z-index:251673600;mso-width-relative:margin;mso-height-relative:margin" filled="f" stroked="f">
            <v:textbox style="mso-next-textbox:#_x0000_s1039">
              <w:txbxContent>
                <w:p w:rsidR="004C5604" w:rsidRPr="0071581C" w:rsidRDefault="004C5604" w:rsidP="002348A0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037" type="#_x0000_t202" style="position:absolute;margin-left:253.75pt;margin-top:180pt;width:54pt;height:24pt;z-index:251671552;mso-width-relative:margin;mso-height-relative:margin" filled="f" stroked="f">
            <v:textbox style="mso-next-textbox:#_x0000_s1037">
              <w:txbxContent>
                <w:p w:rsidR="004C5604" w:rsidRPr="0071581C" w:rsidRDefault="004C5604" w:rsidP="002348A0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035" type="#_x0000_t202" style="position:absolute;margin-left:181pt;margin-top:180pt;width:54pt;height:24pt;z-index:251669504;mso-width-relative:margin;mso-height-relative:margin" filled="f" stroked="f">
            <v:textbox style="mso-next-textbox:#_x0000_s1035">
              <w:txbxContent>
                <w:p w:rsidR="004C5604" w:rsidRPr="0071581C" w:rsidRDefault="004C5604" w:rsidP="002348A0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032" type="#_x0000_t202" style="position:absolute;margin-left:108.25pt;margin-top:180pt;width:54pt;height:24pt;z-index:251666432;mso-width-relative:margin;mso-height-relative:margin" filled="f" stroked="f">
            <v:textbox style="mso-next-textbox:#_x0000_s1032">
              <w:txbxContent>
                <w:p w:rsidR="004C5604" w:rsidRPr="0071581C" w:rsidRDefault="004C5604" w:rsidP="002348A0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030" type="#_x0000_t202" style="position:absolute;margin-left:36.25pt;margin-top:180pt;width:53.25pt;height:24pt;z-index:251664384;mso-width-relative:margin;mso-height-relative:margin" filled="f" stroked="f">
            <v:textbox style="mso-next-textbox:#_x0000_s1030">
              <w:txbxContent>
                <w:p w:rsidR="004C5604" w:rsidRPr="00BD6BDE" w:rsidRDefault="004C5604" w:rsidP="002348A0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1043" type="#_x0000_t202" style="position:absolute;margin-left:471.25pt;margin-top:180pt;width:54pt;height:24pt;z-index:251677696;mso-width-relative:margin;mso-height-relative:margin" filled="f" stroked="f">
            <v:textbox style="mso-next-textbox:#_x0000_s1043">
              <w:txbxContent>
                <w:p w:rsidR="004C5604" w:rsidRPr="00975E47" w:rsidRDefault="004C5604" w:rsidP="002348A0">
                  <w:pPr>
                    <w:jc w:val="center"/>
                    <w:rPr>
                      <w:color w:val="FFFFFF" w:themeColor="background1"/>
                    </w:rPr>
                  </w:pPr>
                  <w:r w:rsidRPr="00975E47">
                    <w:rPr>
                      <w:rFonts w:ascii="Garamond" w:hAnsi="Garamond"/>
                      <w:color w:val="FFFFFF" w:themeColor="background1"/>
                      <w:sz w:val="30"/>
                      <w:szCs w:val="30"/>
                    </w:rPr>
                    <w:t>S</w:t>
                  </w:r>
                  <w:r w:rsidRPr="00975E47">
                    <w:rPr>
                      <w:rFonts w:ascii="Garamond" w:hAnsi="Garamond" w:hint="eastAsia"/>
                      <w:color w:val="FFFFFF" w:themeColor="background1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78" style="position:absolute;margin-left:467.25pt;margin-top:512.15pt;width:68.25pt;height:97.05pt;z-index:2538024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77" type="#_x0000_t202" style="position:absolute;margin-left:465.5pt;margin-top:400.8pt;width:69pt;height:40.5pt;z-index:253801472;mso-width-relative:margin;mso-height-relative:margin" filled="f" stroked="f">
            <v:textbox style="mso-next-textbox:#_x0000_s9677">
              <w:txbxContent>
                <w:p w:rsidR="004C5604" w:rsidRPr="006513BC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 w:rsidRPr="006513BC"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76" style="position:absolute;margin-left:467.25pt;margin-top:409.8pt;width:68.25pt;height:97.05pt;z-index:2538004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75" type="#_x0000_t202" style="position:absolute;margin-left:465.5pt;margin-top:298.95pt;width:69pt;height:40.5pt;z-index:253799424;mso-width-relative:margin;mso-height-relative:margin" filled="f" stroked="f">
            <v:textbox style="mso-next-textbox:#_x0000_s9675">
              <w:txbxContent>
                <w:p w:rsidR="004C5604" w:rsidRPr="006513BC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 w:rsidRPr="006513BC"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74" style="position:absolute;margin-left:467.25pt;margin-top:307.95pt;width:68.25pt;height:97.05pt;z-index:2537984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83" type="#_x0000_t202" style="position:absolute;margin-left:465.5pt;margin-top:198pt;width:69pt;height:40.5pt;z-index:253807616;mso-width-relative:margin;mso-height-relative:margin" filled="f" stroked="f">
            <v:textbox style="mso-next-textbox:#_x0000_s9683">
              <w:txbxContent>
                <w:p w:rsidR="004C5604" w:rsidRPr="006513BC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 w:rsidRPr="006513BC"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82" style="position:absolute;margin-left:467.25pt;margin-top:207pt;width:68.25pt;height:97.05pt;z-index:2538065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81" type="#_x0000_t202" style="position:absolute;margin-left:465.5pt;margin-top:604.95pt;width:69pt;height:40.5pt;z-index:253805568;mso-width-relative:margin;mso-height-relative:margin" filled="f" stroked="f">
            <v:textbox style="mso-next-textbox:#_x0000_s9681">
              <w:txbxContent>
                <w:p w:rsidR="004C5604" w:rsidRPr="006513BC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 w:rsidRPr="006513BC"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31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80" style="position:absolute;margin-left:467.25pt;margin-top:613.95pt;width:68.25pt;height:97.05pt;z-index:2538045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rect id="_x0000_s9668" style="position:absolute;margin-left:393.75pt;margin-top:512.15pt;width:68.25pt;height:97.05pt;z-index:2537922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67" type="#_x0000_t202" style="position:absolute;margin-left:392pt;margin-top:400.8pt;width:69pt;height:40.5pt;z-index:253791232;mso-width-relative:margin;mso-height-relative:margin" filled="f" stroked="f">
            <v:textbox style="mso-next-textbox:#_x0000_s9667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66" style="position:absolute;margin-left:393.75pt;margin-top:409.8pt;width:68.25pt;height:97.05pt;z-index:2537902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65" type="#_x0000_t202" style="position:absolute;margin-left:392pt;margin-top:298.95pt;width:69pt;height:40.5pt;z-index:253789184;mso-width-relative:margin;mso-height-relative:margin" filled="f" stroked="f">
            <v:textbox style="mso-next-textbox:#_x0000_s9665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64" style="position:absolute;margin-left:393.75pt;margin-top:307.95pt;width:68.25pt;height:97.05pt;z-index:2537881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73" type="#_x0000_t202" style="position:absolute;margin-left:392pt;margin-top:198pt;width:69pt;height:40.5pt;z-index:253797376;mso-width-relative:margin;mso-height-relative:margin" filled="f" stroked="f">
            <v:textbox style="mso-next-textbox:#_x0000_s9673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72" style="position:absolute;margin-left:393.75pt;margin-top:207pt;width:68.25pt;height:97.05pt;z-index:2537963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71" type="#_x0000_t202" style="position:absolute;margin-left:392pt;margin-top:604.95pt;width:69pt;height:40.5pt;z-index:253795328;mso-width-relative:margin;mso-height-relative:margin" filled="f" stroked="f">
            <v:textbox style="mso-next-textbox:#_x0000_s9671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rect id="_x0000_s9670" style="position:absolute;margin-left:393.75pt;margin-top:613.95pt;width:68.25pt;height:97.05pt;z-index:2537943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  <w:color w:val="C00000"/>
        </w:rPr>
        <w:pict>
          <v:shape id="_x0000_s9669" type="#_x0000_t202" style="position:absolute;margin-left:392pt;margin-top:7in;width:69pt;height:40.5pt;z-index:253793280;mso-width-relative:margin;mso-height-relative:margin" filled="f" stroked="f">
            <v:textbox style="mso-next-textbox:#_x0000_s9669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9657" type="#_x0000_t202" style="position:absolute;margin-left:318.5pt;margin-top:400.8pt;width:69pt;height:40.5pt;z-index:253780992;mso-width-relative:margin;mso-height-relative:margin" filled="f" stroked="f">
            <v:textbox style="mso-next-textbox:#_x0000_s9657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9655" type="#_x0000_t202" style="position:absolute;margin-left:318.5pt;margin-top:298.95pt;width:69pt;height:40.5pt;z-index:253778944;mso-width-relative:margin;mso-height-relative:margin" filled="f" stroked="f">
            <v:textbox style="mso-next-textbox:#_x0000_s9655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  <w:color w:val="C00000"/>
        </w:rPr>
        <w:pict>
          <v:shape id="_x0000_s9663" type="#_x0000_t202" style="position:absolute;margin-left:318.5pt;margin-top:198pt;width:69pt;height:40.5pt;z-index:253787136;mso-width-relative:margin;mso-height-relative:margin" filled="f" stroked="f">
            <v:textbox style="mso-next-textbox:#_x0000_s9663">
              <w:txbxContent>
                <w:p w:rsidR="004C5604" w:rsidRPr="001F3D77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61" type="#_x0000_t202" style="position:absolute;margin-left:318.5pt;margin-top:604.95pt;width:69pt;height:40.5pt;z-index:253785088;mso-width-relative:margin;mso-height-relative:margin" filled="f" stroked="f">
            <v:textbox style="mso-next-textbox:#_x0000_s9661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59" type="#_x0000_t202" style="position:absolute;margin-left:318.5pt;margin-top:7in;width:69pt;height:40.5pt;z-index:253783040;mso-width-relative:margin;mso-height-relative:margin" filled="f" stroked="f">
            <v:textbox style="mso-next-textbox:#_x0000_s9659">
              <w:txbxContent>
                <w:p w:rsidR="004C5604" w:rsidRPr="0087310E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45" type="#_x0000_t202" style="position:absolute;margin-left:245pt;margin-top:298.95pt;width:69pt;height:40.5pt;z-index:253768704;mso-width-relative:margin;mso-height-relative:margin" filled="f" stroked="f">
            <v:textbox style="mso-next-textbox:#_x0000_s9645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53" type="#_x0000_t202" style="position:absolute;margin-left:245pt;margin-top:198pt;width:69pt;height:40.5pt;z-index:253776896;mso-width-relative:margin;mso-height-relative:margin" filled="f" stroked="f">
            <v:textbox style="mso-next-textbox:#_x0000_s9653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651" type="#_x0000_t202" style="position:absolute;margin-left:245pt;margin-top:604.95pt;width:69pt;height:40.5pt;z-index:253774848;mso-width-relative:margin;mso-height-relative:margin" filled="f" stroked="f">
            <v:textbox style="mso-next-textbox:#_x0000_s9651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49" type="#_x0000_t202" style="position:absolute;margin-left:245pt;margin-top:7in;width:69pt;height:40.5pt;z-index:253772800;mso-width-relative:margin;mso-height-relative:margin" filled="f" stroked="f">
            <v:textbox style="mso-next-textbox:#_x0000_s9649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47" type="#_x0000_t202" style="position:absolute;margin-left:245pt;margin-top:400.8pt;width:69pt;height:40.5pt;z-index:253770752;mso-width-relative:margin;mso-height-relative:margin" filled="f" stroked="f">
            <v:textbox style="mso-next-textbox:#_x0000_s9647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39" type="#_x0000_t202" style="position:absolute;margin-left:172.5pt;margin-top:7in;width:69pt;height:40.5pt;z-index:253762560;mso-width-relative:margin;mso-height-relative:margin" filled="f" stroked="f">
            <v:textbox style="mso-next-textbox:#_x0000_s9639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37" type="#_x0000_t202" style="position:absolute;margin-left:172.5pt;margin-top:400.8pt;width:69pt;height:40.5pt;z-index:253760512;mso-width-relative:margin;mso-height-relative:margin" filled="f" stroked="f">
            <v:textbox style="mso-next-textbox:#_x0000_s9637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35" type="#_x0000_t202" style="position:absolute;margin-left:172.5pt;margin-top:298.95pt;width:69pt;height:40.5pt;z-index:253758464;mso-width-relative:margin;mso-height-relative:margin" filled="f" stroked="f">
            <v:textbox style="mso-next-textbox:#_x0000_s9635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43" type="#_x0000_t202" style="position:absolute;margin-left:172.5pt;margin-top:198pt;width:69pt;height:40.5pt;z-index:253766656;mso-width-relative:margin;mso-height-relative:margin" filled="f" stroked="f">
            <v:textbox style="mso-next-textbox:#_x0000_s9643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641" type="#_x0000_t202" style="position:absolute;margin-left:172.5pt;margin-top:604.95pt;width:69pt;height:40.5pt;z-index:253764608;mso-width-relative:margin;mso-height-relative:margin" filled="f" stroked="f">
            <v:textbox style="mso-next-textbox:#_x0000_s9641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31" type="#_x0000_t202" style="position:absolute;margin-left:99.75pt;margin-top:604.95pt;width:69pt;height:40.5pt;z-index:253754368;mso-width-relative:margin;mso-height-relative:margin" filled="f" stroked="f">
            <v:textbox style="mso-next-textbox:#_x0000_s9631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29" type="#_x0000_t202" style="position:absolute;margin-left:99.75pt;margin-top:7in;width:69pt;height:40.5pt;z-index:253752320;mso-width-relative:margin;mso-height-relative:margin" filled="f" stroked="f">
            <v:textbox style="mso-next-textbox:#_x0000_s9629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27" type="#_x0000_t202" style="position:absolute;margin-left:99.75pt;margin-top:400.8pt;width:69pt;height:40.5pt;z-index:253750272;mso-width-relative:margin;mso-height-relative:margin" filled="f" stroked="f">
            <v:textbox style="mso-next-textbox:#_x0000_s9627">
              <w:txbxContent>
                <w:p w:rsidR="004C5604" w:rsidRPr="001F3D77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25" type="#_x0000_t202" style="position:absolute;margin-left:99.75pt;margin-top:298.95pt;width:69pt;height:40.5pt;z-index:253748224;mso-width-relative:margin;mso-height-relative:margin" filled="f" stroked="f">
            <v:textbox style="mso-next-textbox:#_x0000_s9625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33" type="#_x0000_t202" style="position:absolute;margin-left:99.75pt;margin-top:198pt;width:69pt;height:40.5pt;z-index:253756416;mso-width-relative:margin;mso-height-relative:margin" filled="f" stroked="f">
            <v:textbox style="mso-next-textbox:#_x0000_s9633">
              <w:txbxContent>
                <w:p w:rsidR="004C5604" w:rsidRPr="0087310E" w:rsidRDefault="004C5604" w:rsidP="0087310E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626" style="position:absolute;margin-left:101.5pt;margin-top:409.8pt;width:68.25pt;height:97.05pt;z-index:2537492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624" style="position:absolute;margin-left:101.5pt;margin-top:307.95pt;width:68.25pt;height:97.05pt;z-index:2537472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632" style="position:absolute;margin-left:101.5pt;margin-top:207pt;width:68.25pt;height:97.05pt;z-index:2537553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630" style="position:absolute;margin-left:101.5pt;margin-top:613.95pt;width:68.25pt;height:97.05pt;z-index:2537533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628" style="position:absolute;margin-left:101.5pt;margin-top:512.15pt;width:68.25pt;height:97.05pt;z-index:2537512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162" type="#_x0000_t202" style="position:absolute;margin-left:30pt;margin-top:7in;width:69pt;height:40.5pt;z-index:252474368;mso-width-relative:margin;mso-height-relative:margin" o:regroupid="21" filled="f" stroked="f">
            <v:textbox style="mso-next-textbox:#_x0000_s1162">
              <w:txbxContent>
                <w:p w:rsidR="004C5604" w:rsidRPr="00BD6BDE" w:rsidRDefault="004C5604" w:rsidP="002348A0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187" type="#_x0000_t202" style="position:absolute;margin-left:30pt;margin-top:604.95pt;width:69pt;height:40.5pt;z-index:252504064;mso-width-relative:margin;mso-height-relative:margin" o:regroupid="28" filled="f" stroked="f">
            <v:textbox style="mso-next-textbox:#_x0000_s1187">
              <w:txbxContent>
                <w:p w:rsidR="004C5604" w:rsidRPr="00BD6BDE" w:rsidRDefault="004C5604" w:rsidP="002348A0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186" style="position:absolute;margin-left:29.75pt;margin-top:613.95pt;width:68.25pt;height:97.05pt;z-index:252503040" o:regroupid="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161" style="position:absolute;margin-left:28.75pt;margin-top:512.15pt;width:68.25pt;height:97.05pt;z-index:252473344" o:regroupid="21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131" style="position:absolute;margin-left:28.75pt;margin-top:409.8pt;width:68.25pt;height:97.05pt;z-index:252448768" o:regroupid="15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623" type="#_x0000_t202" style="position:absolute;margin-left:28pt;margin-top:198pt;width:69pt;height:40.5pt;z-index:253746176;mso-width-relative:margin;mso-height-relative:margin" filled="f" stroked="f">
            <v:textbox style="mso-next-textbox:#_x0000_s9623">
              <w:txbxContent>
                <w:p w:rsidR="004C5604" w:rsidRPr="00BD6BDE" w:rsidRDefault="004C5604" w:rsidP="00D46E81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097" type="#_x0000_t202" style="position:absolute;margin-left:28.75pt;margin-top:298.95pt;width:69pt;height:40.5pt;z-index:252421120;mso-width-relative:margin;mso-height-relative:margin" o:regroupid="8" filled="f" stroked="f">
            <v:textbox style="mso-next-textbox:#_x0000_s1097">
              <w:txbxContent>
                <w:p w:rsidR="004C5604" w:rsidRPr="00BD6BDE" w:rsidRDefault="004C5604" w:rsidP="002348A0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132" type="#_x0000_t202" style="position:absolute;margin-left:28.75pt;margin-top:400.8pt;width:69pt;height:40.5pt;z-index:252449792;mso-width-relative:margin;mso-height-relative:margin" o:regroupid="15" filled="f" stroked="f">
            <v:textbox style="mso-next-textbox:#_x0000_s1132">
              <w:txbxContent>
                <w:p w:rsidR="004C5604" w:rsidRPr="00BD6BDE" w:rsidRDefault="004C5604" w:rsidP="002348A0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79" type="#_x0000_t202" style="position:absolute;margin-left:465.5pt;margin-top:7in;width:69pt;height:40.5pt;z-index:253803520;mso-width-relative:margin;mso-height-relative:margin" filled="f" stroked="f">
            <v:textbox style="mso-next-textbox:#_x0000_s9679">
              <w:txbxContent>
                <w:p w:rsidR="004C5604" w:rsidRPr="006513BC" w:rsidRDefault="004C5604" w:rsidP="00975E47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 w:rsidRPr="006513BC"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684" style="position:absolute;margin-left:7.1pt;margin-top:174.05pt;width:546.5pt;height:563.95pt;z-index:251658238" fillcolor="#548dd4 [1951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3201" type="#_x0000_t202" style="position:absolute;margin-left:7.1pt;margin-top:1in;width:546.5pt;height:81pt;z-index:252527616;mso-width-relative:margin;mso-height-relative:margin" filled="f" stroked="f">
            <v:textbox style="mso-next-textbox:#_x0000_s3201">
              <w:txbxContent>
                <w:p w:rsidR="004C5604" w:rsidRPr="00D57993" w:rsidRDefault="004C5604" w:rsidP="00235305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120"/>
                      <w:szCs w:val="120"/>
                    </w:rPr>
                  </w:pPr>
                  <w:r w:rsidRPr="00D57993"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1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01" type="#_x0000_t202" style="position:absolute;margin-left:7.1pt;margin-top:2in;width:546.5pt;height:30.05pt;z-index:251716608;mso-width-relative:margin;mso-height-relative:margin" filled="f" stroked="f">
            <v:textbox style="mso-next-textbox:#_x0000_s1201">
              <w:txbxContent>
                <w:p w:rsidR="004C5604" w:rsidRPr="00D57993" w:rsidRDefault="004C5604" w:rsidP="00235305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</w:pPr>
                  <w:r w:rsidRPr="00D57993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JANUARY</w:t>
                  </w:r>
                  <w:r w:rsidRPr="006513BC">
                    <w:rPr>
                      <w:rFonts w:ascii="MS PGothic" w:eastAsia="MS PGothic" w:hAnsi="MS PGothic"/>
                      <w:b/>
                      <w:color w:val="FFFFFF" w:themeColor="background1"/>
                      <w:sz w:val="40"/>
                      <w:szCs w:val="40"/>
                    </w:rPr>
                    <w:t xml:space="preserve">　</w:t>
                  </w:r>
                  <w:r w:rsidRPr="00D57993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099" type="#_x0000_t202" style="position:absolute;margin-left:28.75pt;margin-top:423pt;width:42.75pt;height:21.75pt;z-index:252423168;mso-width-relative:margin;mso-height-relative:margin" o:regroupid="8" filled="f" stroked="f">
            <v:textbox style="mso-next-textbox:#_x0000_s1099">
              <w:txbxContent>
                <w:p w:rsidR="004C5604" w:rsidRPr="002A3B26" w:rsidRDefault="004C5604" w:rsidP="002348A0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2348A0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381068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2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9687" style="position:absolute;left:0;text-align:left;margin-left:174.25pt;margin-top:-394.1pt;width:64.5pt;height:70.5pt;z-index:-24950374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9686" style="position:absolute;left:0;text-align:left;margin-left:174.25pt;margin-top:-394.1pt;width:68.25pt;height:70.5pt;z-index:-24950476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07" type="#_x0000_t202" style="position:absolute;margin-left:235pt;margin-top:333pt;width:83.5pt;height:21.75pt;z-index:254803968;mso-width-relative:margin;mso-height-relative:margin" filled="f" stroked="f">
            <v:textbox style="mso-next-textbox:#_x0000_s13207">
              <w:txbxContent>
                <w:p w:rsidR="004C5604" w:rsidRPr="006513BC" w:rsidRDefault="004C5604" w:rsidP="00317301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建国記念の日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24" style="position:absolute;margin-left:174.25pt;margin-top:613.95pt;width:67.45pt;height:97.05pt;z-index:2538506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22" style="position:absolute;margin-left:174.25pt;margin-top:512.15pt;width:67.45pt;height:97.05pt;z-index:2538485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20" style="position:absolute;margin-left:174.25pt;margin-top:409.8pt;width:67.45pt;height:97.05pt;z-index:2538465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18" style="position:absolute;margin-left:174.25pt;margin-top:307.95pt;width:67.45pt;height:97.05pt;z-index:2538444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26" style="position:absolute;margin-left:174.25pt;margin-top:207pt;width:67.45pt;height:97.05pt;z-index:2538526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44" style="position:absolute;margin-left:320.25pt;margin-top:613.95pt;width:69.15pt;height:97.05pt;z-index:2538711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42" style="position:absolute;margin-left:320.25pt;margin-top:512.15pt;width:69.15pt;height:97.05pt;z-index:2538690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40" style="position:absolute;margin-left:320.25pt;margin-top:409.8pt;width:69.15pt;height:97.05pt;z-index:2538670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38" style="position:absolute;margin-left:320.25pt;margin-top:307.95pt;width:69.15pt;height:97.05pt;z-index:2538649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46" style="position:absolute;margin-left:320.25pt;margin-top:207pt;width:69.15pt;height:97.05pt;z-index:2538731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34" style="position:absolute;margin-left:246.75pt;margin-top:613.95pt;width:69.15pt;height:97.05pt;z-index:2538608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32" style="position:absolute;margin-left:246.75pt;margin-top:512.3pt;width:69.15pt;height:97.05pt;z-index:2538588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30" style="position:absolute;margin-left:246.75pt;margin-top:409.8pt;width:69.15pt;height:97.05pt;z-index:2538567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28" style="position:absolute;margin-left:246.75pt;margin-top:307.95pt;width:69.15pt;height:97.05pt;z-index:2538547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36" style="position:absolute;margin-left:246.75pt;margin-top:207pt;width:69.15pt;height:97.05pt;z-index:2538629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06" style="position:absolute;margin-left:28.65pt;margin-top:207pt;width:68.3pt;height:97.05pt;z-index:2538321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693" type="#_x0000_t202" style="position:absolute;margin-left:398.5pt;margin-top:180pt;width:54pt;height:24pt;z-index:253818880;mso-width-relative:margin;mso-height-relative:margin" filled="f" stroked="f">
            <v:textbox style="mso-next-textbox:#_x0000_s9693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92" type="#_x0000_t202" style="position:absolute;margin-left:325.75pt;margin-top:180pt;width:54pt;height:24pt;z-index:253817856;mso-width-relative:margin;mso-height-relative:margin" filled="f" stroked="f">
            <v:textbox style="mso-next-textbox:#_x0000_s9692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91" type="#_x0000_t202" style="position:absolute;margin-left:253.75pt;margin-top:180pt;width:54pt;height:24pt;z-index:253816832;mso-width-relative:margin;mso-height-relative:margin" filled="f" stroked="f">
            <v:textbox style="mso-next-textbox:#_x0000_s9691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90" type="#_x0000_t202" style="position:absolute;margin-left:181pt;margin-top:180pt;width:54pt;height:24pt;z-index:253815808;mso-width-relative:margin;mso-height-relative:margin" filled="f" stroked="f">
            <v:textbox style="mso-next-textbox:#_x0000_s9690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89" type="#_x0000_t202" style="position:absolute;margin-left:108.25pt;margin-top:180pt;width:54pt;height:24pt;z-index:253814784;mso-width-relative:margin;mso-height-relative:margin" filled="f" stroked="f">
            <v:textbox style="mso-next-textbox:#_x0000_s9689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88" type="#_x0000_t202" style="position:absolute;margin-left:36.25pt;margin-top:180pt;width:53.25pt;height:24pt;z-index:253813760;mso-width-relative:margin;mso-height-relative:margin" filled="f" stroked="f">
            <v:textbox style="mso-next-textbox:#_x0000_s9688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94" type="#_x0000_t202" style="position:absolute;margin-left:471.25pt;margin-top:180pt;width:54pt;height:24pt;z-index:253819904;mso-width-relative:margin;mso-height-relative:margin" filled="f" stroked="f">
            <v:textbox style="mso-next-textbox:#_x0000_s9694">
              <w:txbxContent>
                <w:p w:rsidR="004C5604" w:rsidRPr="00F4194B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F4194B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F4194B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62" style="position:absolute;margin-left:467.25pt;margin-top:512.15pt;width:68.25pt;height:97.05pt;z-index:2538895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61" type="#_x0000_t202" style="position:absolute;margin-left:465.5pt;margin-top:400.8pt;width:69pt;height:40.5pt;z-index:253888512;mso-width-relative:margin;mso-height-relative:margin" filled="f" stroked="f">
            <v:textbox style="mso-next-textbox:#_x0000_s9761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60" style="position:absolute;margin-left:467.25pt;margin-top:409.8pt;width:68.25pt;height:97.05pt;z-index:2538874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59" type="#_x0000_t202" style="position:absolute;margin-left:465.5pt;margin-top:298.95pt;width:69pt;height:40.5pt;z-index:253886464;mso-width-relative:margin;mso-height-relative:margin" filled="f" stroked="f">
            <v:textbox style="mso-next-textbox:#_x0000_s9759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58" style="position:absolute;margin-left:467.25pt;margin-top:307.95pt;width:68.25pt;height:97.05pt;z-index:2538854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67" type="#_x0000_t202" style="position:absolute;margin-left:465.5pt;margin-top:198pt;width:69pt;height:40.5pt;z-index:253894656;mso-width-relative:margin;mso-height-relative:margin" filled="f" stroked="f">
            <v:textbox style="mso-next-textbox:#_x0000_s9767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66" style="position:absolute;margin-left:467.25pt;margin-top:207pt;width:68.25pt;height:97.05pt;z-index:2538936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65" type="#_x0000_t202" style="position:absolute;margin-left:465.5pt;margin-top:604.95pt;width:69pt;height:40.5pt;z-index:253892608;mso-width-relative:margin;mso-height-relative:margin" filled="f" stroked="f">
            <v:textbox style="mso-next-textbox:#_x0000_s9765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764" style="position:absolute;margin-left:467.25pt;margin-top:613.95pt;width:68.25pt;height:97.05pt;z-index:2538915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52" style="position:absolute;margin-left:393.75pt;margin-top:512.15pt;width:68.25pt;height:97.05pt;z-index:2538792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51" type="#_x0000_t202" style="position:absolute;margin-left:392pt;margin-top:400.8pt;width:69pt;height:40.5pt;z-index:253878272;mso-width-relative:margin;mso-height-relative:margin" filled="f" stroked="f">
            <v:textbox style="mso-next-textbox:#_x0000_s975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50" style="position:absolute;margin-left:393.75pt;margin-top:409.8pt;width:68.25pt;height:97.05pt;z-index:2538772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49" type="#_x0000_t202" style="position:absolute;margin-left:392pt;margin-top:298.95pt;width:69pt;height:40.5pt;z-index:253876224;mso-width-relative:margin;mso-height-relative:margin" filled="f" stroked="f">
            <v:textbox style="mso-next-textbox:#_x0000_s974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48" style="position:absolute;margin-left:393.75pt;margin-top:307.95pt;width:68.25pt;height:97.05pt;z-index:2538752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57" type="#_x0000_t202" style="position:absolute;margin-left:392pt;margin-top:198pt;width:69pt;height:40.5pt;z-index:253884416;mso-width-relative:margin;mso-height-relative:margin" filled="f" stroked="f">
            <v:textbox style="mso-next-textbox:#_x0000_s975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56" style="position:absolute;margin-left:393.75pt;margin-top:207pt;width:68.25pt;height:97.05pt;z-index:2538833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55" type="#_x0000_t202" style="position:absolute;margin-left:392pt;margin-top:604.95pt;width:69pt;height:40.5pt;z-index:253882368;mso-width-relative:margin;mso-height-relative:margin" filled="f" stroked="f">
            <v:textbox style="mso-next-textbox:#_x0000_s975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754" style="position:absolute;margin-left:393.75pt;margin-top:613.95pt;width:68.25pt;height:97.05pt;z-index:2538813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53" type="#_x0000_t202" style="position:absolute;margin-left:392pt;margin-top:7in;width:69pt;height:40.5pt;z-index:253880320;mso-width-relative:margin;mso-height-relative:margin" filled="f" stroked="f">
            <v:textbox style="mso-next-textbox:#_x0000_s975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41" type="#_x0000_t202" style="position:absolute;margin-left:318.5pt;margin-top:400.8pt;width:69pt;height:40.5pt;z-index:253868032;mso-width-relative:margin;mso-height-relative:margin" filled="f" stroked="f">
            <v:textbox style="mso-next-textbox:#_x0000_s974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39" type="#_x0000_t202" style="position:absolute;margin-left:318.5pt;margin-top:298.95pt;width:69pt;height:40.5pt;z-index:253865984;mso-width-relative:margin;mso-height-relative:margin" filled="f" stroked="f">
            <v:textbox style="mso-next-textbox:#_x0000_s973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47" type="#_x0000_t202" style="position:absolute;margin-left:318.5pt;margin-top:198pt;width:69pt;height:40.5pt;z-index:253874176;mso-width-relative:margin;mso-height-relative:margin" filled="f" stroked="f">
            <v:textbox style="mso-next-textbox:#_x0000_s974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45" type="#_x0000_t202" style="position:absolute;margin-left:318.5pt;margin-top:604.95pt;width:69pt;height:40.5pt;z-index:253872128;mso-width-relative:margin;mso-height-relative:margin" filled="f" stroked="f">
            <v:textbox style="mso-next-textbox:#_x0000_s974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743" type="#_x0000_t202" style="position:absolute;margin-left:318.5pt;margin-top:7in;width:69pt;height:40.5pt;z-index:253870080;mso-width-relative:margin;mso-height-relative:margin" filled="f" stroked="f">
            <v:textbox style="mso-next-textbox:#_x0000_s974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29" type="#_x0000_t202" style="position:absolute;margin-left:245pt;margin-top:298.95pt;width:69pt;height:40.5pt;z-index:253855744;mso-width-relative:margin;mso-height-relative:margin" filled="f" stroked="f">
            <v:textbox style="mso-next-textbox:#_x0000_s9729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37" type="#_x0000_t202" style="position:absolute;margin-left:245pt;margin-top:198pt;width:69pt;height:40.5pt;z-index:253863936;mso-width-relative:margin;mso-height-relative:margin" filled="f" stroked="f">
            <v:textbox style="mso-next-textbox:#_x0000_s973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35" type="#_x0000_t202" style="position:absolute;margin-left:245pt;margin-top:604.95pt;width:69pt;height:40.5pt;z-index:253861888;mso-width-relative:margin;mso-height-relative:margin" filled="f" stroked="f">
            <v:textbox style="mso-next-textbox:#_x0000_s973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733" type="#_x0000_t202" style="position:absolute;margin-left:245pt;margin-top:7in;width:69pt;height:40.5pt;z-index:253859840;mso-width-relative:margin;mso-height-relative:margin" filled="f" stroked="f">
            <v:textbox style="mso-next-textbox:#_x0000_s973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31" type="#_x0000_t202" style="position:absolute;margin-left:245pt;margin-top:400.8pt;width:69pt;height:40.5pt;z-index:253857792;mso-width-relative:margin;mso-height-relative:margin" filled="f" stroked="f">
            <v:textbox style="mso-next-textbox:#_x0000_s973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23" type="#_x0000_t202" style="position:absolute;margin-left:172.5pt;margin-top:7in;width:69pt;height:40.5pt;z-index:253849600;mso-width-relative:margin;mso-height-relative:margin" filled="f" stroked="f">
            <v:textbox style="mso-next-textbox:#_x0000_s972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21" type="#_x0000_t202" style="position:absolute;margin-left:172.5pt;margin-top:400.8pt;width:69pt;height:40.5pt;z-index:253847552;mso-width-relative:margin;mso-height-relative:margin" filled="f" stroked="f">
            <v:textbox style="mso-next-textbox:#_x0000_s972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19" type="#_x0000_t202" style="position:absolute;margin-left:172.5pt;margin-top:298.95pt;width:69pt;height:40.5pt;z-index:253845504;mso-width-relative:margin;mso-height-relative:margin" filled="f" stroked="f">
            <v:textbox style="mso-next-textbox:#_x0000_s971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27" type="#_x0000_t202" style="position:absolute;margin-left:172.5pt;margin-top:198pt;width:69pt;height:40.5pt;z-index:253853696;mso-width-relative:margin;mso-height-relative:margin" filled="f" stroked="f">
            <v:textbox style="mso-next-textbox:#_x0000_s972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25" type="#_x0000_t202" style="position:absolute;margin-left:172.5pt;margin-top:604.95pt;width:69pt;height:40.5pt;z-index:253851648;mso-width-relative:margin;mso-height-relative:margin" filled="f" stroked="f">
            <v:textbox style="mso-next-textbox:#_x0000_s972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715" type="#_x0000_t202" style="position:absolute;margin-left:99.75pt;margin-top:604.95pt;width:69pt;height:40.5pt;z-index:253841408;mso-width-relative:margin;mso-height-relative:margin" filled="f" stroked="f">
            <v:textbox style="mso-next-textbox:#_x0000_s971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713" type="#_x0000_t202" style="position:absolute;margin-left:99.75pt;margin-top:7in;width:69pt;height:40.5pt;z-index:253839360;mso-width-relative:margin;mso-height-relative:margin" filled="f" stroked="f">
            <v:textbox style="mso-next-textbox:#_x0000_s971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11" type="#_x0000_t202" style="position:absolute;margin-left:99.75pt;margin-top:400.8pt;width:69pt;height:40.5pt;z-index:253837312;mso-width-relative:margin;mso-height-relative:margin" filled="f" stroked="f">
            <v:textbox style="mso-next-textbox:#_x0000_s971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09" type="#_x0000_t202" style="position:absolute;margin-left:99.75pt;margin-top:298.95pt;width:69pt;height:40.5pt;z-index:253835264;mso-width-relative:margin;mso-height-relative:margin" filled="f" stroked="f">
            <v:textbox style="mso-next-textbox:#_x0000_s970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17" type="#_x0000_t202" style="position:absolute;margin-left:99.75pt;margin-top:198pt;width:69pt;height:40.5pt;z-index:253843456;mso-width-relative:margin;mso-height-relative:margin" filled="f" stroked="f">
            <v:textbox style="mso-next-textbox:#_x0000_s971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10" style="position:absolute;margin-left:101.5pt;margin-top:409.8pt;width:68.25pt;height:97.05pt;z-index:2538362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08" style="position:absolute;margin-left:101.5pt;margin-top:307.95pt;width:68.25pt;height:97.05pt;z-index:2538342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16" style="position:absolute;margin-left:101.5pt;margin-top:207pt;width:68.25pt;height:97.05pt;z-index:2538424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14" style="position:absolute;margin-left:101.5pt;margin-top:613.95pt;width:68.25pt;height:97.05pt;z-index:2538403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12" style="position:absolute;margin-left:101.5pt;margin-top:512.15pt;width:68.25pt;height:97.05pt;z-index:2538383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02" type="#_x0000_t202" style="position:absolute;margin-left:30pt;margin-top:7in;width:69pt;height:40.5pt;z-index:253828096;mso-width-relative:margin;mso-height-relative:margin" filled="f" stroked="f">
            <v:textbox style="mso-next-textbox:#_x0000_s970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04" type="#_x0000_t202" style="position:absolute;margin-left:30pt;margin-top:604.95pt;width:69pt;height:40.5pt;z-index:253830144;mso-width-relative:margin;mso-height-relative:margin" filled="f" stroked="f">
            <v:textbox style="mso-next-textbox:#_x0000_s9704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703" style="position:absolute;margin-left:29.75pt;margin-top:613.95pt;width:68.25pt;height:97.05pt;z-index:2538291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01" style="position:absolute;margin-left:28.75pt;margin-top:512.15pt;width:68.25pt;height:97.05pt;z-index:2538270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699" style="position:absolute;margin-left:28.75pt;margin-top:409.8pt;width:68.25pt;height:97.05pt;z-index:2538250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07" type="#_x0000_t202" style="position:absolute;margin-left:28pt;margin-top:198pt;width:69pt;height:40.5pt;z-index:253833216;mso-width-relative:margin;mso-height-relative:margin" filled="f" stroked="f">
            <v:textbox style="mso-next-textbox:#_x0000_s9707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697" type="#_x0000_t202" style="position:absolute;margin-left:28.75pt;margin-top:298.95pt;width:69pt;height:40.5pt;z-index:253822976;mso-width-relative:margin;mso-height-relative:margin" filled="f" stroked="f">
            <v:textbox style="mso-next-textbox:#_x0000_s9697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696" style="position:absolute;margin-left:28.75pt;margin-top:307.95pt;width:68.25pt;height:97.05pt;z-index:2538219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00" type="#_x0000_t202" style="position:absolute;margin-left:28.75pt;margin-top:400.8pt;width:69pt;height:40.5pt;z-index:253826048;mso-width-relative:margin;mso-height-relative:margin" filled="f" stroked="f">
            <v:textbox style="mso-next-textbox:#_x0000_s9700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63" type="#_x0000_t202" style="position:absolute;margin-left:465.5pt;margin-top:7in;width:69pt;height:40.5pt;z-index:253890560;mso-width-relative:margin;mso-height-relative:margin" filled="f" stroked="f">
            <v:textbox style="mso-next-textbox:#_x0000_s9763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685" style="position:absolute;margin-left:7.1pt;margin-top:174.05pt;width:546.5pt;height:563.95pt;z-index:253809664" fillcolor="#a5a5a5 [209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05" type="#_x0000_t202" style="position:absolute;margin-left:7.1pt;margin-top:1in;width:546.5pt;height:81pt;z-index:253831168;mso-width-relative:margin;mso-height-relative:margin" filled="f" stroked="f">
            <v:textbox style="mso-next-textbox:#_x0000_s9705">
              <w:txbxContent>
                <w:p w:rsidR="004C5604" w:rsidRPr="00F4194B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120"/>
                      <w:szCs w:val="120"/>
                    </w:rPr>
                  </w:pPr>
                  <w:r w:rsidRPr="00F4194B">
                    <w:rPr>
                      <w:rFonts w:ascii="Century" w:hAnsi="Century" w:hint="eastAsia"/>
                      <w:b/>
                      <w:sz w:val="120"/>
                      <w:szCs w:val="120"/>
                    </w:rPr>
                    <w:t>2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695" type="#_x0000_t202" style="position:absolute;margin-left:7.1pt;margin-top:2in;width:546.5pt;height:30.05pt;z-index:253820928;mso-width-relative:margin;mso-height-relative:margin" filled="f" stroked="f">
            <v:textbox style="mso-next-textbox:#_x0000_s9695">
              <w:txbxContent>
                <w:p w:rsidR="004C5604" w:rsidRPr="00F4194B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40"/>
                      <w:szCs w:val="40"/>
                    </w:rPr>
                  </w:pPr>
                  <w:r w:rsidRPr="00F4194B">
                    <w:rPr>
                      <w:rFonts w:ascii="Century" w:hAnsi="Century" w:hint="eastAsia"/>
                      <w:b/>
                      <w:sz w:val="40"/>
                      <w:szCs w:val="40"/>
                    </w:rPr>
                    <w:t>FEBRUARY</w:t>
                  </w:r>
                  <w:r w:rsidRPr="006513BC">
                    <w:rPr>
                      <w:rFonts w:ascii="MS PGothic" w:eastAsia="MS PGothic" w:hAnsi="MS PGothic"/>
                      <w:b/>
                      <w:sz w:val="40"/>
                      <w:szCs w:val="40"/>
                    </w:rPr>
                    <w:t xml:space="preserve">　</w:t>
                  </w:r>
                  <w:r w:rsidRPr="00F4194B">
                    <w:rPr>
                      <w:rFonts w:ascii="Century" w:hAnsi="Century"/>
                      <w:b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698" type="#_x0000_t202" style="position:absolute;margin-left:28.75pt;margin-top:423pt;width:42.75pt;height:21.75pt;z-index:253824000;mso-width-relative:margin;mso-height-relative:margin" filled="f" stroked="f">
            <v:textbox style="mso-next-textbox:#_x0000_s9698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389772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14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9770" style="position:absolute;left:0;text-align:left;margin-left:174.25pt;margin-top:-394.1pt;width:64.5pt;height:70.5pt;z-index:-24941670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9769" style="position:absolute;left:0;text-align:left;margin-left:174.25pt;margin-top:-394.1pt;width:68.25pt;height:70.5pt;z-index:-24941772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08" type="#_x0000_t202" style="position:absolute;margin-left:401.25pt;margin-top:6in;width:66pt;height:21.75pt;z-index:254804992;mso-width-relative:margin;mso-height-relative:margin" filled="f" stroked="f">
            <v:textbox style="mso-next-textbox:#_x0000_s13208">
              <w:txbxContent>
                <w:p w:rsidR="004C5604" w:rsidRPr="006513BC" w:rsidRDefault="004C5604" w:rsidP="00317301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春分の日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07" style="position:absolute;margin-left:174.25pt;margin-top:613.95pt;width:67.45pt;height:97.05pt;z-index:2539376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05" style="position:absolute;margin-left:174.25pt;margin-top:512.15pt;width:67.45pt;height:97.05pt;z-index:2539356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03" style="position:absolute;margin-left:174.25pt;margin-top:409.8pt;width:67.45pt;height:97.05pt;z-index:2539335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01" style="position:absolute;margin-left:174.25pt;margin-top:307.95pt;width:67.45pt;height:97.05pt;z-index:2539315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09" style="position:absolute;margin-left:174.25pt;margin-top:207pt;width:67.45pt;height:97.05pt;z-index:2539397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27" style="position:absolute;margin-left:320.25pt;margin-top:613.95pt;width:69.15pt;height:97.05pt;z-index:2539581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25" style="position:absolute;margin-left:320.25pt;margin-top:512.15pt;width:69.15pt;height:97.05pt;z-index:2539560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23" style="position:absolute;margin-left:320.25pt;margin-top:409.8pt;width:69.15pt;height:97.05pt;z-index:2539540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21" style="position:absolute;margin-left:320.25pt;margin-top:307.95pt;width:69.15pt;height:97.05pt;z-index:2539520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29" style="position:absolute;margin-left:320.25pt;margin-top:207pt;width:69.15pt;height:97.05pt;z-index:2539601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17" style="position:absolute;margin-left:246.75pt;margin-top:613.95pt;width:69.15pt;height:97.05pt;z-index:2539479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15" style="position:absolute;margin-left:246.75pt;margin-top:512.3pt;width:69.15pt;height:97.05pt;z-index:2539458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13" style="position:absolute;margin-left:246.75pt;margin-top:409.8pt;width:69.15pt;height:97.05pt;z-index:2539438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11" style="position:absolute;margin-left:246.75pt;margin-top:307.95pt;width:69.15pt;height:97.05pt;z-index:2539417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19" style="position:absolute;margin-left:246.75pt;margin-top:207pt;width:69.15pt;height:97.05pt;z-index:2539499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89" style="position:absolute;margin-left:28.65pt;margin-top:207pt;width:68.3pt;height:97.05pt;z-index:2539192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76" type="#_x0000_t202" style="position:absolute;margin-left:398.5pt;margin-top:180pt;width:54pt;height:24pt;z-index:253905920;mso-width-relative:margin;mso-height-relative:margin" filled="f" stroked="f">
            <v:textbox style="mso-next-textbox:#_x0000_s9776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75" type="#_x0000_t202" style="position:absolute;margin-left:325.75pt;margin-top:180pt;width:54pt;height:24pt;z-index:253904896;mso-width-relative:margin;mso-height-relative:margin" filled="f" stroked="f">
            <v:textbox style="mso-next-textbox:#_x0000_s9775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74" type="#_x0000_t202" style="position:absolute;margin-left:253.75pt;margin-top:180pt;width:54pt;height:24pt;z-index:253903872;mso-width-relative:margin;mso-height-relative:margin" filled="f" stroked="f">
            <v:textbox style="mso-next-textbox:#_x0000_s9774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73" type="#_x0000_t202" style="position:absolute;margin-left:181pt;margin-top:180pt;width:54pt;height:24pt;z-index:253902848;mso-width-relative:margin;mso-height-relative:margin" filled="f" stroked="f">
            <v:textbox style="mso-next-textbox:#_x0000_s9773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72" type="#_x0000_t202" style="position:absolute;margin-left:108.25pt;margin-top:180pt;width:54pt;height:24pt;z-index:253901824;mso-width-relative:margin;mso-height-relative:margin" filled="f" stroked="f">
            <v:textbox style="mso-next-textbox:#_x0000_s9772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71" type="#_x0000_t202" style="position:absolute;margin-left:36.25pt;margin-top:180pt;width:53.25pt;height:24pt;z-index:253900800;mso-width-relative:margin;mso-height-relative:margin" filled="f" stroked="f">
            <v:textbox style="mso-next-textbox:#_x0000_s9771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77" type="#_x0000_t202" style="position:absolute;margin-left:471.25pt;margin-top:180pt;width:54pt;height:24pt;z-index:253906944;mso-width-relative:margin;mso-height-relative:margin" filled="f" stroked="f">
            <v:textbox style="mso-next-textbox:#_x0000_s9777">
              <w:txbxContent>
                <w:p w:rsidR="004C5604" w:rsidRPr="00F4194B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F4194B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F4194B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45" style="position:absolute;margin-left:467.25pt;margin-top:512.15pt;width:68.25pt;height:97.05pt;z-index:2539765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44" type="#_x0000_t202" style="position:absolute;margin-left:465.5pt;margin-top:400.8pt;width:69pt;height:40.5pt;z-index:253975552;mso-width-relative:margin;mso-height-relative:margin" filled="f" stroked="f">
            <v:textbox style="mso-next-textbox:#_x0000_s9844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43" style="position:absolute;margin-left:467.25pt;margin-top:409.8pt;width:68.25pt;height:97.05pt;z-index:2539745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42" type="#_x0000_t202" style="position:absolute;margin-left:465.5pt;margin-top:298.95pt;width:69pt;height:40.5pt;z-index:253973504;mso-width-relative:margin;mso-height-relative:margin" filled="f" stroked="f">
            <v:textbox style="mso-next-textbox:#_x0000_s9842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41" style="position:absolute;margin-left:467.25pt;margin-top:307.95pt;width:68.25pt;height:97.05pt;z-index:2539724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50" type="#_x0000_t202" style="position:absolute;margin-left:465.5pt;margin-top:198pt;width:69pt;height:40.5pt;z-index:253981696;mso-width-relative:margin;mso-height-relative:margin" filled="f" stroked="f">
            <v:textbox style="mso-next-textbox:#_x0000_s9850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49" style="position:absolute;margin-left:467.25pt;margin-top:207pt;width:68.25pt;height:97.05pt;z-index:2539806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48" type="#_x0000_t202" style="position:absolute;margin-left:465.5pt;margin-top:604.95pt;width:69pt;height:40.5pt;z-index:253979648;mso-width-relative:margin;mso-height-relative:margin" filled="f" stroked="f">
            <v:textbox style="mso-next-textbox:#_x0000_s9848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847" style="position:absolute;margin-left:467.25pt;margin-top:613.95pt;width:68.25pt;height:97.05pt;z-index:2539786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35" style="position:absolute;margin-left:393.75pt;margin-top:512.15pt;width:68.25pt;height:97.05pt;z-index:2539663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34" type="#_x0000_t202" style="position:absolute;margin-left:392pt;margin-top:400.8pt;width:69pt;height:40.5pt;z-index:253965312;mso-width-relative:margin;mso-height-relative:margin" filled="f" stroked="f">
            <v:textbox style="mso-next-textbox:#_x0000_s9834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33" style="position:absolute;margin-left:393.75pt;margin-top:409.8pt;width:68.25pt;height:97.05pt;z-index:2539642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32" type="#_x0000_t202" style="position:absolute;margin-left:392pt;margin-top:298.95pt;width:69pt;height:40.5pt;z-index:253963264;mso-width-relative:margin;mso-height-relative:margin" filled="f" stroked="f">
            <v:textbox style="mso-next-textbox:#_x0000_s983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31" style="position:absolute;margin-left:393.75pt;margin-top:307.95pt;width:68.25pt;height:97.05pt;z-index:2539622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40" type="#_x0000_t202" style="position:absolute;margin-left:392pt;margin-top:198pt;width:69pt;height:40.5pt;z-index:253971456;mso-width-relative:margin;mso-height-relative:margin" filled="f" stroked="f">
            <v:textbox style="mso-next-textbox:#_x0000_s984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39" style="position:absolute;margin-left:393.75pt;margin-top:207pt;width:68.25pt;height:97.05pt;z-index:2539704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38" type="#_x0000_t202" style="position:absolute;margin-left:392pt;margin-top:604.95pt;width:69pt;height:40.5pt;z-index:253969408;mso-width-relative:margin;mso-height-relative:margin" filled="f" stroked="f">
            <v:textbox style="mso-next-textbox:#_x0000_s983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837" style="position:absolute;margin-left:393.75pt;margin-top:613.95pt;width:68.25pt;height:97.05pt;z-index:2539683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36" type="#_x0000_t202" style="position:absolute;margin-left:392pt;margin-top:7in;width:69pt;height:40.5pt;z-index:253967360;mso-width-relative:margin;mso-height-relative:margin" filled="f" stroked="f">
            <v:textbox style="mso-next-textbox:#_x0000_s983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24" type="#_x0000_t202" style="position:absolute;margin-left:318.5pt;margin-top:400.8pt;width:69pt;height:40.5pt;z-index:253955072;mso-width-relative:margin;mso-height-relative:margin" filled="f" stroked="f">
            <v:textbox style="mso-next-textbox:#_x0000_s982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22" type="#_x0000_t202" style="position:absolute;margin-left:318.5pt;margin-top:298.95pt;width:69pt;height:40.5pt;z-index:253953024;mso-width-relative:margin;mso-height-relative:margin" filled="f" stroked="f">
            <v:textbox style="mso-next-textbox:#_x0000_s982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30" type="#_x0000_t202" style="position:absolute;margin-left:318.5pt;margin-top:198pt;width:69pt;height:40.5pt;z-index:253961216;mso-width-relative:margin;mso-height-relative:margin" filled="f" stroked="f">
            <v:textbox style="mso-next-textbox:#_x0000_s983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28" type="#_x0000_t202" style="position:absolute;margin-left:318.5pt;margin-top:604.95pt;width:69pt;height:40.5pt;z-index:253959168;mso-width-relative:margin;mso-height-relative:margin" filled="f" stroked="f">
            <v:textbox style="mso-next-textbox:#_x0000_s982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826" type="#_x0000_t202" style="position:absolute;margin-left:318.5pt;margin-top:7in;width:69pt;height:40.5pt;z-index:253957120;mso-width-relative:margin;mso-height-relative:margin" filled="f" stroked="f">
            <v:textbox style="mso-next-textbox:#_x0000_s982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12" type="#_x0000_t202" style="position:absolute;margin-left:245pt;margin-top:298.95pt;width:69pt;height:40.5pt;z-index:253942784;mso-width-relative:margin;mso-height-relative:margin" filled="f" stroked="f">
            <v:textbox style="mso-next-textbox:#_x0000_s981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20" type="#_x0000_t202" style="position:absolute;margin-left:245pt;margin-top:198pt;width:69pt;height:40.5pt;z-index:253950976;mso-width-relative:margin;mso-height-relative:margin" filled="f" stroked="f">
            <v:textbox style="mso-next-textbox:#_x0000_s982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18" type="#_x0000_t202" style="position:absolute;margin-left:245pt;margin-top:604.95pt;width:69pt;height:40.5pt;z-index:253948928;mso-width-relative:margin;mso-height-relative:margin" filled="f" stroked="f">
            <v:textbox style="mso-next-textbox:#_x0000_s981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816" type="#_x0000_t202" style="position:absolute;margin-left:245pt;margin-top:7in;width:69pt;height:40.5pt;z-index:253946880;mso-width-relative:margin;mso-height-relative:margin" filled="f" stroked="f">
            <v:textbox style="mso-next-textbox:#_x0000_s981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14" type="#_x0000_t202" style="position:absolute;margin-left:245pt;margin-top:400.8pt;width:69pt;height:40.5pt;z-index:253944832;mso-width-relative:margin;mso-height-relative:margin" filled="f" stroked="f">
            <v:textbox style="mso-next-textbox:#_x0000_s981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06" type="#_x0000_t202" style="position:absolute;margin-left:172.5pt;margin-top:7in;width:69pt;height:40.5pt;z-index:253936640;mso-width-relative:margin;mso-height-relative:margin" filled="f" stroked="f">
            <v:textbox style="mso-next-textbox:#_x0000_s980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04" type="#_x0000_t202" style="position:absolute;margin-left:172.5pt;margin-top:400.8pt;width:69pt;height:40.5pt;z-index:253934592;mso-width-relative:margin;mso-height-relative:margin" filled="f" stroked="f">
            <v:textbox style="mso-next-textbox:#_x0000_s980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02" type="#_x0000_t202" style="position:absolute;margin-left:172.5pt;margin-top:298.95pt;width:69pt;height:40.5pt;z-index:253932544;mso-width-relative:margin;mso-height-relative:margin" filled="f" stroked="f">
            <v:textbox style="mso-next-textbox:#_x0000_s980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10" type="#_x0000_t202" style="position:absolute;margin-left:172.5pt;margin-top:198pt;width:69pt;height:40.5pt;z-index:253940736;mso-width-relative:margin;mso-height-relative:margin" filled="f" stroked="f">
            <v:textbox style="mso-next-textbox:#_x0000_s981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08" type="#_x0000_t202" style="position:absolute;margin-left:172.5pt;margin-top:604.95pt;width:69pt;height:40.5pt;z-index:253938688;mso-width-relative:margin;mso-height-relative:margin" filled="f" stroked="f">
            <v:textbox style="mso-next-textbox:#_x0000_s980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98" type="#_x0000_t202" style="position:absolute;margin-left:99.75pt;margin-top:604.95pt;width:69pt;height:40.5pt;z-index:253928448;mso-width-relative:margin;mso-height-relative:margin" filled="f" stroked="f">
            <v:textbox style="mso-next-textbox:#_x0000_s979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96" type="#_x0000_t202" style="position:absolute;margin-left:99.75pt;margin-top:7in;width:69pt;height:40.5pt;z-index:253926400;mso-width-relative:margin;mso-height-relative:margin" filled="f" stroked="f">
            <v:textbox style="mso-next-textbox:#_x0000_s979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94" type="#_x0000_t202" style="position:absolute;margin-left:99.75pt;margin-top:400.8pt;width:69pt;height:40.5pt;z-index:253924352;mso-width-relative:margin;mso-height-relative:margin" filled="f" stroked="f">
            <v:textbox style="mso-next-textbox:#_x0000_s979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92" type="#_x0000_t202" style="position:absolute;margin-left:99.75pt;margin-top:298.95pt;width:69pt;height:40.5pt;z-index:253922304;mso-width-relative:margin;mso-height-relative:margin" filled="f" stroked="f">
            <v:textbox style="mso-next-textbox:#_x0000_s979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00" type="#_x0000_t202" style="position:absolute;margin-left:99.75pt;margin-top:198pt;width:69pt;height:40.5pt;z-index:253930496;mso-width-relative:margin;mso-height-relative:margin" filled="f" stroked="f">
            <v:textbox style="mso-next-textbox:#_x0000_s980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93" style="position:absolute;margin-left:101.5pt;margin-top:409.8pt;width:68.25pt;height:97.05pt;z-index:2539233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91" style="position:absolute;margin-left:101.5pt;margin-top:307.95pt;width:68.25pt;height:97.05pt;z-index:2539212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99" style="position:absolute;margin-left:101.5pt;margin-top:207pt;width:68.25pt;height:97.05pt;z-index:2539294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97" style="position:absolute;margin-left:101.5pt;margin-top:613.95pt;width:68.25pt;height:97.05pt;z-index:2539274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95" style="position:absolute;margin-left:101.5pt;margin-top:512.15pt;width:68.25pt;height:97.05pt;z-index:2539253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85" type="#_x0000_t202" style="position:absolute;margin-left:30pt;margin-top:7in;width:69pt;height:40.5pt;z-index:253915136;mso-width-relative:margin;mso-height-relative:margin" filled="f" stroked="f">
            <v:textbox style="mso-next-textbox:#_x0000_s978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87" type="#_x0000_t202" style="position:absolute;margin-left:30pt;margin-top:604.95pt;width:69pt;height:40.5pt;z-index:253917184;mso-width-relative:margin;mso-height-relative:margin" filled="f" stroked="f">
            <v:textbox style="mso-next-textbox:#_x0000_s9787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86" style="position:absolute;margin-left:29.75pt;margin-top:613.95pt;width:68.25pt;height:97.05pt;z-index:2539161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84" style="position:absolute;margin-left:28.75pt;margin-top:512.15pt;width:68.25pt;height:97.05pt;z-index:2539141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782" style="position:absolute;margin-left:28.75pt;margin-top:409.8pt;width:68.25pt;height:97.05pt;z-index:2539120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90" type="#_x0000_t202" style="position:absolute;margin-left:28pt;margin-top:198pt;width:69pt;height:40.5pt;z-index:253920256;mso-width-relative:margin;mso-height-relative:margin" filled="f" stroked="f">
            <v:textbox style="mso-next-textbox:#_x0000_s9790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780" type="#_x0000_t202" style="position:absolute;margin-left:28.75pt;margin-top:298.95pt;width:69pt;height:40.5pt;z-index:253910016;mso-width-relative:margin;mso-height-relative:margin" filled="f" stroked="f">
            <v:textbox style="mso-next-textbox:#_x0000_s9780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79" style="position:absolute;margin-left:28.75pt;margin-top:307.95pt;width:68.25pt;height:97.05pt;z-index:2539089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83" type="#_x0000_t202" style="position:absolute;margin-left:28.75pt;margin-top:400.8pt;width:69pt;height:40.5pt;z-index:253913088;mso-width-relative:margin;mso-height-relative:margin" filled="f" stroked="f">
            <v:textbox style="mso-next-textbox:#_x0000_s9783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46" type="#_x0000_t202" style="position:absolute;margin-left:465.5pt;margin-top:7in;width:69pt;height:40.5pt;z-index:253977600;mso-width-relative:margin;mso-height-relative:margin" filled="f" stroked="f">
            <v:textbox style="mso-next-textbox:#_x0000_s9846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768" style="position:absolute;margin-left:7.1pt;margin-top:174.05pt;width:546.5pt;height:563.95pt;z-index:253896704" fillcolor="#ccc0d9 [1303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788" type="#_x0000_t202" style="position:absolute;margin-left:7.1pt;margin-top:1in;width:546.5pt;height:81pt;z-index:253918208;mso-width-relative:margin;mso-height-relative:margin" filled="f" stroked="f">
            <v:textbox style="mso-next-textbox:#_x0000_s9788">
              <w:txbxContent>
                <w:p w:rsidR="004C5604" w:rsidRPr="00F4194B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120"/>
                      <w:szCs w:val="120"/>
                    </w:rPr>
                  </w:pPr>
                  <w:r w:rsidRPr="00F4194B">
                    <w:rPr>
                      <w:rFonts w:ascii="Century" w:hAnsi="Century" w:hint="eastAsia"/>
                      <w:b/>
                      <w:sz w:val="120"/>
                      <w:szCs w:val="120"/>
                    </w:rPr>
                    <w:t>3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778" type="#_x0000_t202" style="position:absolute;margin-left:7.1pt;margin-top:2in;width:546.5pt;height:30.05pt;z-index:253907968;mso-width-relative:margin;mso-height-relative:margin" filled="f" stroked="f">
            <v:textbox style="mso-next-textbox:#_x0000_s9778">
              <w:txbxContent>
                <w:p w:rsidR="004C5604" w:rsidRPr="00F4194B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40"/>
                      <w:szCs w:val="40"/>
                    </w:rPr>
                  </w:pPr>
                  <w:r w:rsidRPr="00F4194B">
                    <w:rPr>
                      <w:rFonts w:ascii="Century" w:hAnsi="Century" w:hint="eastAsia"/>
                      <w:b/>
                      <w:sz w:val="40"/>
                      <w:szCs w:val="40"/>
                    </w:rPr>
                    <w:t>MARCH</w:t>
                  </w:r>
                  <w:r w:rsidRPr="006513BC">
                    <w:rPr>
                      <w:rFonts w:ascii="MS PGothic" w:eastAsia="MS PGothic" w:hAnsi="MS PGothic"/>
                      <w:b/>
                      <w:sz w:val="40"/>
                      <w:szCs w:val="40"/>
                    </w:rPr>
                    <w:t xml:space="preserve">　</w:t>
                  </w:r>
                  <w:r w:rsidRPr="00F4194B">
                    <w:rPr>
                      <w:rFonts w:ascii="Century" w:hAnsi="Century"/>
                      <w:b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781" type="#_x0000_t202" style="position:absolute;margin-left:28.75pt;margin-top:423pt;width:42.75pt;height:21.75pt;z-index:253911040;mso-width-relative:margin;mso-height-relative:margin" filled="f" stroked="f">
            <v:textbox style="mso-next-textbox:#_x0000_s9781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398476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15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9853" style="position:absolute;left:0;text-align:left;margin-left:174.25pt;margin-top:-394.1pt;width:64.5pt;height:70.5pt;z-index:-24932966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9852" style="position:absolute;left:0;text-align:left;margin-left:174.25pt;margin-top:-394.1pt;width:68.25pt;height:70.5pt;z-index:-24933068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09" type="#_x0000_t202" style="position:absolute;margin-left:253.75pt;margin-top:639pt;width:66pt;height:21.75pt;z-index:254806016;mso-width-relative:margin;mso-height-relative:margin" filled="f" stroked="f">
            <v:textbox style="mso-next-textbox:#_x0000_s13209">
              <w:txbxContent>
                <w:p w:rsidR="004C5604" w:rsidRPr="006513BC" w:rsidRDefault="004C5604" w:rsidP="00317301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昭和の日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90" style="position:absolute;margin-left:174.25pt;margin-top:613.95pt;width:67.45pt;height:97.05pt;z-index:2540247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88" style="position:absolute;margin-left:174.25pt;margin-top:512.15pt;width:67.45pt;height:97.05pt;z-index:2540226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86" style="position:absolute;margin-left:174.25pt;margin-top:409.8pt;width:67.45pt;height:97.05pt;z-index:2540206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84" style="position:absolute;margin-left:174.25pt;margin-top:307.95pt;width:67.45pt;height:97.05pt;z-index:2540185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92" style="position:absolute;margin-left:174.25pt;margin-top:207pt;width:67.45pt;height:97.05pt;z-index:2540267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10" style="position:absolute;margin-left:320.25pt;margin-top:613.95pt;width:69.15pt;height:97.05pt;z-index:2540451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08" style="position:absolute;margin-left:320.25pt;margin-top:512.15pt;width:69.15pt;height:97.05pt;z-index:2540431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06" style="position:absolute;margin-left:320.25pt;margin-top:409.8pt;width:69.15pt;height:97.05pt;z-index:2540410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04" style="position:absolute;margin-left:320.25pt;margin-top:307.95pt;width:69.15pt;height:97.05pt;z-index:2540390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12" style="position:absolute;margin-left:320.25pt;margin-top:207pt;width:69.15pt;height:97.05pt;z-index:2540472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00" style="position:absolute;margin-left:246.75pt;margin-top:613.95pt;width:69.15pt;height:97.05pt;z-index:2540349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98" style="position:absolute;margin-left:246.75pt;margin-top:512.3pt;width:69.15pt;height:97.05pt;z-index:2540328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96" style="position:absolute;margin-left:246.75pt;margin-top:409.8pt;width:69.15pt;height:97.05pt;z-index:2540308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94" style="position:absolute;margin-left:246.75pt;margin-top:307.95pt;width:69.15pt;height:97.05pt;z-index:2540288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02" style="position:absolute;margin-left:246.75pt;margin-top:207pt;width:69.15pt;height:97.05pt;z-index:2540369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72" style="position:absolute;margin-left:28.65pt;margin-top:207pt;width:68.3pt;height:97.05pt;z-index:2540062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59" type="#_x0000_t202" style="position:absolute;margin-left:398.5pt;margin-top:180pt;width:54pt;height:24pt;z-index:253992960;mso-width-relative:margin;mso-height-relative:margin" filled="f" stroked="f">
            <v:textbox style="mso-next-textbox:#_x0000_s9859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58" type="#_x0000_t202" style="position:absolute;margin-left:325.75pt;margin-top:180pt;width:54pt;height:24pt;z-index:253991936;mso-width-relative:margin;mso-height-relative:margin" filled="f" stroked="f">
            <v:textbox style="mso-next-textbox:#_x0000_s9858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57" type="#_x0000_t202" style="position:absolute;margin-left:253.75pt;margin-top:180pt;width:54pt;height:24pt;z-index:253990912;mso-width-relative:margin;mso-height-relative:margin" filled="f" stroked="f">
            <v:textbox style="mso-next-textbox:#_x0000_s9857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56" type="#_x0000_t202" style="position:absolute;margin-left:181pt;margin-top:180pt;width:54pt;height:24pt;z-index:253989888;mso-width-relative:margin;mso-height-relative:margin" filled="f" stroked="f">
            <v:textbox style="mso-next-textbox:#_x0000_s9856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55" type="#_x0000_t202" style="position:absolute;margin-left:108.25pt;margin-top:180pt;width:54pt;height:24pt;z-index:253988864;mso-width-relative:margin;mso-height-relative:margin" filled="f" stroked="f">
            <v:textbox style="mso-next-textbox:#_x0000_s9855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54" type="#_x0000_t202" style="position:absolute;margin-left:36.25pt;margin-top:180pt;width:53.25pt;height:24pt;z-index:253987840;mso-width-relative:margin;mso-height-relative:margin" filled="f" stroked="f">
            <v:textbox style="mso-next-textbox:#_x0000_s9854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60" type="#_x0000_t202" style="position:absolute;margin-left:471.25pt;margin-top:180pt;width:54pt;height:24pt;z-index:253993984;mso-width-relative:margin;mso-height-relative:margin" filled="f" stroked="f">
            <v:textbox style="mso-next-textbox:#_x0000_s9860">
              <w:txbxContent>
                <w:p w:rsidR="004C5604" w:rsidRPr="007E5E97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7E5E97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7E5E97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28" style="position:absolute;margin-left:467.25pt;margin-top:512.15pt;width:68.25pt;height:97.05pt;z-index:2540636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27" type="#_x0000_t202" style="position:absolute;margin-left:465.5pt;margin-top:400.8pt;width:69pt;height:40.5pt;z-index:254062592;mso-width-relative:margin;mso-height-relative:margin" filled="f" stroked="f">
            <v:textbox style="mso-next-textbox:#_x0000_s9927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26" style="position:absolute;margin-left:467.25pt;margin-top:409.8pt;width:68.25pt;height:97.05pt;z-index:2540615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25" type="#_x0000_t202" style="position:absolute;margin-left:465.5pt;margin-top:298.95pt;width:69pt;height:40.5pt;z-index:254060544;mso-width-relative:margin;mso-height-relative:margin" filled="f" stroked="f">
            <v:textbox style="mso-next-textbox:#_x0000_s9925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24" style="position:absolute;margin-left:467.25pt;margin-top:307.95pt;width:68.25pt;height:97.05pt;z-index:2540595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33" type="#_x0000_t202" style="position:absolute;margin-left:465.5pt;margin-top:198pt;width:69pt;height:40.5pt;z-index:254068736;mso-width-relative:margin;mso-height-relative:margin" filled="f" stroked="f">
            <v:textbox style="mso-next-textbox:#_x0000_s9933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32" style="position:absolute;margin-left:467.25pt;margin-top:207pt;width:68.25pt;height:97.05pt;z-index:2540677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31" type="#_x0000_t202" style="position:absolute;margin-left:465.5pt;margin-top:604.95pt;width:69pt;height:40.5pt;z-index:254066688;mso-width-relative:margin;mso-height-relative:margin" filled="f" stroked="f">
            <v:textbox style="mso-next-textbox:#_x0000_s9931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930" style="position:absolute;margin-left:467.25pt;margin-top:613.95pt;width:68.25pt;height:97.05pt;z-index:2540656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18" style="position:absolute;margin-left:393.75pt;margin-top:512.15pt;width:68.25pt;height:97.05pt;z-index:2540533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17" type="#_x0000_t202" style="position:absolute;margin-left:392pt;margin-top:400.8pt;width:69pt;height:40.5pt;z-index:254052352;mso-width-relative:margin;mso-height-relative:margin" filled="f" stroked="f">
            <v:textbox style="mso-next-textbox:#_x0000_s991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16" style="position:absolute;margin-left:393.75pt;margin-top:409.8pt;width:68.25pt;height:97.05pt;z-index:2540513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15" type="#_x0000_t202" style="position:absolute;margin-left:392pt;margin-top:298.95pt;width:69pt;height:40.5pt;z-index:254050304;mso-width-relative:margin;mso-height-relative:margin" filled="f" stroked="f">
            <v:textbox style="mso-next-textbox:#_x0000_s991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14" style="position:absolute;margin-left:393.75pt;margin-top:307.95pt;width:68.25pt;height:97.05pt;z-index:2540492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23" type="#_x0000_t202" style="position:absolute;margin-left:392pt;margin-top:198pt;width:69pt;height:40.5pt;z-index:254058496;mso-width-relative:margin;mso-height-relative:margin" filled="f" stroked="f">
            <v:textbox style="mso-next-textbox:#_x0000_s992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22" style="position:absolute;margin-left:393.75pt;margin-top:207pt;width:68.25pt;height:97.05pt;z-index:2540574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21" type="#_x0000_t202" style="position:absolute;margin-left:392pt;margin-top:604.95pt;width:69pt;height:40.5pt;z-index:254056448;mso-width-relative:margin;mso-height-relative:margin" filled="f" stroked="f">
            <v:textbox style="mso-next-textbox:#_x0000_s992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920" style="position:absolute;margin-left:393.75pt;margin-top:613.95pt;width:68.25pt;height:97.05pt;z-index:2540554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19" type="#_x0000_t202" style="position:absolute;margin-left:392pt;margin-top:7in;width:69pt;height:40.5pt;z-index:254054400;mso-width-relative:margin;mso-height-relative:margin" filled="f" stroked="f">
            <v:textbox style="mso-next-textbox:#_x0000_s991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07" type="#_x0000_t202" style="position:absolute;margin-left:318.5pt;margin-top:400.8pt;width:69pt;height:40.5pt;z-index:254042112;mso-width-relative:margin;mso-height-relative:margin" filled="f" stroked="f">
            <v:textbox style="mso-next-textbox:#_x0000_s990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05" type="#_x0000_t202" style="position:absolute;margin-left:318.5pt;margin-top:298.95pt;width:69pt;height:40.5pt;z-index:254040064;mso-width-relative:margin;mso-height-relative:margin" filled="f" stroked="f">
            <v:textbox style="mso-next-textbox:#_x0000_s990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13" type="#_x0000_t202" style="position:absolute;margin-left:318.5pt;margin-top:198pt;width:69pt;height:40.5pt;z-index:254048256;mso-width-relative:margin;mso-height-relative:margin" filled="f" stroked="f">
            <v:textbox style="mso-next-textbox:#_x0000_s991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11" type="#_x0000_t202" style="position:absolute;margin-left:318.5pt;margin-top:604.95pt;width:69pt;height:40.5pt;z-index:254046208;mso-width-relative:margin;mso-height-relative:margin" filled="f" stroked="f">
            <v:textbox style="mso-next-textbox:#_x0000_s991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09" type="#_x0000_t202" style="position:absolute;margin-left:318.5pt;margin-top:7in;width:69pt;height:40.5pt;z-index:254044160;mso-width-relative:margin;mso-height-relative:margin" filled="f" stroked="f">
            <v:textbox style="mso-next-textbox:#_x0000_s990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95" type="#_x0000_t202" style="position:absolute;margin-left:245pt;margin-top:298.95pt;width:69pt;height:40.5pt;z-index:254029824;mso-width-relative:margin;mso-height-relative:margin" filled="f" stroked="f">
            <v:textbox style="mso-next-textbox:#_x0000_s989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03" type="#_x0000_t202" style="position:absolute;margin-left:245pt;margin-top:198pt;width:69pt;height:40.5pt;z-index:254038016;mso-width-relative:margin;mso-height-relative:margin" filled="f" stroked="f">
            <v:textbox style="mso-next-textbox:#_x0000_s990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01" type="#_x0000_t202" style="position:absolute;margin-left:245pt;margin-top:604.95pt;width:69pt;height:40.5pt;z-index:254035968;mso-width-relative:margin;mso-height-relative:margin" filled="f" stroked="f">
            <v:textbox style="mso-next-textbox:#_x0000_s9901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99" type="#_x0000_t202" style="position:absolute;margin-left:245pt;margin-top:7in;width:69pt;height:40.5pt;z-index:254033920;mso-width-relative:margin;mso-height-relative:margin" filled="f" stroked="f">
            <v:textbox style="mso-next-textbox:#_x0000_s989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97" type="#_x0000_t202" style="position:absolute;margin-left:245pt;margin-top:400.8pt;width:69pt;height:40.5pt;z-index:254031872;mso-width-relative:margin;mso-height-relative:margin" filled="f" stroked="f">
            <v:textbox style="mso-next-textbox:#_x0000_s989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89" type="#_x0000_t202" style="position:absolute;margin-left:172.5pt;margin-top:7in;width:69pt;height:40.5pt;z-index:254023680;mso-width-relative:margin;mso-height-relative:margin" filled="f" stroked="f">
            <v:textbox style="mso-next-textbox:#_x0000_s988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87" type="#_x0000_t202" style="position:absolute;margin-left:172.5pt;margin-top:400.8pt;width:69pt;height:40.5pt;z-index:254021632;mso-width-relative:margin;mso-height-relative:margin" filled="f" stroked="f">
            <v:textbox style="mso-next-textbox:#_x0000_s988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85" type="#_x0000_t202" style="position:absolute;margin-left:172.5pt;margin-top:298.95pt;width:69pt;height:40.5pt;z-index:254019584;mso-width-relative:margin;mso-height-relative:margin" filled="f" stroked="f">
            <v:textbox style="mso-next-textbox:#_x0000_s988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93" type="#_x0000_t202" style="position:absolute;margin-left:172.5pt;margin-top:198pt;width:69pt;height:40.5pt;z-index:254027776;mso-width-relative:margin;mso-height-relative:margin" filled="f" stroked="f">
            <v:textbox style="mso-next-textbox:#_x0000_s989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891" type="#_x0000_t202" style="position:absolute;margin-left:172.5pt;margin-top:604.95pt;width:69pt;height:40.5pt;z-index:254025728;mso-width-relative:margin;mso-height-relative:margin" filled="f" stroked="f">
            <v:textbox style="mso-next-textbox:#_x0000_s989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81" type="#_x0000_t202" style="position:absolute;margin-left:99.75pt;margin-top:604.95pt;width:69pt;height:40.5pt;z-index:254015488;mso-width-relative:margin;mso-height-relative:margin" filled="f" stroked="f">
            <v:textbox style="mso-next-textbox:#_x0000_s988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79" type="#_x0000_t202" style="position:absolute;margin-left:99.75pt;margin-top:7in;width:69pt;height:40.5pt;z-index:254013440;mso-width-relative:margin;mso-height-relative:margin" filled="f" stroked="f">
            <v:textbox style="mso-next-textbox:#_x0000_s987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77" type="#_x0000_t202" style="position:absolute;margin-left:99.75pt;margin-top:400.8pt;width:69pt;height:40.5pt;z-index:254011392;mso-width-relative:margin;mso-height-relative:margin" filled="f" stroked="f">
            <v:textbox style="mso-next-textbox:#_x0000_s987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75" type="#_x0000_t202" style="position:absolute;margin-left:99.75pt;margin-top:298.95pt;width:69pt;height:40.5pt;z-index:254009344;mso-width-relative:margin;mso-height-relative:margin" filled="f" stroked="f">
            <v:textbox style="mso-next-textbox:#_x0000_s987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83" type="#_x0000_t202" style="position:absolute;margin-left:99.75pt;margin-top:198pt;width:69pt;height:40.5pt;z-index:254017536;mso-width-relative:margin;mso-height-relative:margin" filled="f" stroked="f">
            <v:textbox style="mso-next-textbox:#_x0000_s988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876" style="position:absolute;margin-left:101.5pt;margin-top:409.8pt;width:68.25pt;height:97.05pt;z-index:2540103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74" style="position:absolute;margin-left:101.5pt;margin-top:307.95pt;width:68.25pt;height:97.05pt;z-index:2540083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82" style="position:absolute;margin-left:101.5pt;margin-top:207pt;width:68.25pt;height:97.05pt;z-index:2540165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80" style="position:absolute;margin-left:101.5pt;margin-top:613.95pt;width:68.25pt;height:97.05pt;z-index:2540144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78" style="position:absolute;margin-left:101.5pt;margin-top:512.15pt;width:68.25pt;height:97.05pt;z-index:2540124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68" type="#_x0000_t202" style="position:absolute;margin-left:30pt;margin-top:7in;width:69pt;height:40.5pt;z-index:254002176;mso-width-relative:margin;mso-height-relative:margin" filled="f" stroked="f">
            <v:textbox style="mso-next-textbox:#_x0000_s9868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870" type="#_x0000_t202" style="position:absolute;margin-left:30pt;margin-top:604.95pt;width:69pt;height:40.5pt;z-index:254004224;mso-width-relative:margin;mso-height-relative:margin" filled="f" stroked="f">
            <v:textbox style="mso-next-textbox:#_x0000_s9870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69" style="position:absolute;margin-left:29.75pt;margin-top:613.95pt;width:68.25pt;height:97.05pt;z-index:2540032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67" style="position:absolute;margin-left:28.75pt;margin-top:512.15pt;width:68.25pt;height:97.05pt;z-index:2540011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865" style="position:absolute;margin-left:28.75pt;margin-top:409.8pt;width:68.25pt;height:97.05pt;z-index:2539991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73" type="#_x0000_t202" style="position:absolute;margin-left:28pt;margin-top:198pt;width:69pt;height:40.5pt;z-index:254007296;mso-width-relative:margin;mso-height-relative:margin" filled="f" stroked="f">
            <v:textbox style="mso-next-textbox:#_x0000_s9873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863" type="#_x0000_t202" style="position:absolute;margin-left:28.75pt;margin-top:298.95pt;width:69pt;height:40.5pt;z-index:253997056;mso-width-relative:margin;mso-height-relative:margin" filled="f" stroked="f">
            <v:textbox style="mso-next-textbox:#_x0000_s9863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62" style="position:absolute;margin-left:28.75pt;margin-top:307.95pt;width:68.25pt;height:97.05pt;z-index:2539960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66" type="#_x0000_t202" style="position:absolute;margin-left:28.75pt;margin-top:400.8pt;width:69pt;height:40.5pt;z-index:254000128;mso-width-relative:margin;mso-height-relative:margin" filled="f" stroked="f">
            <v:textbox style="mso-next-textbox:#_x0000_s986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29" type="#_x0000_t202" style="position:absolute;margin-left:465.5pt;margin-top:7in;width:69pt;height:40.5pt;z-index:254064640;mso-width-relative:margin;mso-height-relative:margin" filled="f" stroked="f">
            <v:textbox style="mso-next-textbox:#_x0000_s9929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851" style="position:absolute;margin-left:7.1pt;margin-top:174.05pt;width:546.5pt;height:563.95pt;z-index:253983744" fillcolor="#d6e3bc [130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871" type="#_x0000_t202" style="position:absolute;margin-left:7.1pt;margin-top:1in;width:546.5pt;height:81pt;z-index:254005248;mso-width-relative:margin;mso-height-relative:margin" filled="f" stroked="f">
            <v:textbox style="mso-next-textbox:#_x0000_s9871">
              <w:txbxContent>
                <w:p w:rsidR="004C5604" w:rsidRPr="00F4194B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120"/>
                      <w:szCs w:val="120"/>
                    </w:rPr>
                  </w:pPr>
                  <w:r w:rsidRPr="00F4194B">
                    <w:rPr>
                      <w:rFonts w:ascii="Century" w:hAnsi="Century" w:hint="eastAsia"/>
                      <w:b/>
                      <w:sz w:val="120"/>
                      <w:szCs w:val="120"/>
                    </w:rPr>
                    <w:t>4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861" type="#_x0000_t202" style="position:absolute;margin-left:7.1pt;margin-top:2in;width:546.5pt;height:30.05pt;z-index:253995008;mso-width-relative:margin;mso-height-relative:margin" filled="f" stroked="f">
            <v:textbox style="mso-next-textbox:#_x0000_s9861">
              <w:txbxContent>
                <w:p w:rsidR="004C5604" w:rsidRPr="00F4194B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40"/>
                      <w:szCs w:val="40"/>
                    </w:rPr>
                  </w:pPr>
                  <w:r w:rsidRPr="00F4194B">
                    <w:rPr>
                      <w:rFonts w:ascii="Century" w:hAnsi="Century" w:hint="eastAsia"/>
                      <w:b/>
                      <w:sz w:val="40"/>
                      <w:szCs w:val="40"/>
                    </w:rPr>
                    <w:t>APRIL</w:t>
                  </w:r>
                  <w:r w:rsidRPr="006513BC">
                    <w:rPr>
                      <w:rFonts w:ascii="MS PGothic" w:eastAsia="MS PGothic" w:hAnsi="MS PGothic"/>
                      <w:b/>
                      <w:sz w:val="40"/>
                      <w:szCs w:val="40"/>
                    </w:rPr>
                    <w:t xml:space="preserve">　</w:t>
                  </w:r>
                  <w:r w:rsidRPr="00F4194B">
                    <w:rPr>
                      <w:rFonts w:ascii="Century" w:hAnsi="Century"/>
                      <w:b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864" type="#_x0000_t202" style="position:absolute;margin-left:28.75pt;margin-top:423pt;width:42.75pt;height:21.75pt;z-index:253998080;mso-width-relative:margin;mso-height-relative:margin" filled="f" stroked="f">
            <v:textbox style="mso-next-textbox:#_x0000_s9864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07180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16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9936" style="position:absolute;left:0;text-align:left;margin-left:174.25pt;margin-top:-394.1pt;width:64.5pt;height:70.5pt;z-index:-24924262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9935" style="position:absolute;left:0;text-align:left;margin-left:174.25pt;margin-top:-394.1pt;width:68.25pt;height:70.5pt;z-index:-24924364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13" type="#_x0000_t202" style="position:absolute;margin-left:254.25pt;margin-top:333pt;width:66pt;height:21.75pt;z-index:254810112;mso-width-relative:margin;mso-height-relative:margin" filled="f" stroked="f">
            <v:textbox style="mso-next-textbox:#_x0000_s13213">
              <w:txbxContent>
                <w:p w:rsidR="004C5604" w:rsidRPr="006513BC" w:rsidRDefault="004C5604" w:rsidP="00643209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振替休日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3212" type="#_x0000_t202" style="position:absolute;margin-left:179pt;margin-top:333pt;width:66pt;height:21.75pt;z-index:254809088;mso-width-relative:margin;mso-height-relative:margin" filled="f" stroked="f">
            <v:textbox style="mso-next-textbox:#_x0000_s13212">
              <w:txbxContent>
                <w:p w:rsidR="004C5604" w:rsidRPr="006513BC" w:rsidRDefault="004C5604" w:rsidP="00643209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こどもの日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3211" type="#_x0000_t202" style="position:absolute;margin-left:108.25pt;margin-top:333pt;width:66pt;height:21.75pt;z-index:254808064;mso-width-relative:margin;mso-height-relative:margin" filled="f" stroked="f">
            <v:textbox style="mso-next-textbox:#_x0000_s13211">
              <w:txbxContent>
                <w:p w:rsidR="004C5604" w:rsidRPr="006513BC" w:rsidRDefault="004C5604" w:rsidP="00643209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みどりの日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3210" type="#_x0000_t202" style="position:absolute;margin-left:35.5pt;margin-top:333pt;width:66pt;height:21.75pt;z-index:254807040;mso-width-relative:margin;mso-height-relative:margin" filled="f" stroked="f">
            <v:textbox style="mso-next-textbox:#_x0000_s13210">
              <w:txbxContent>
                <w:p w:rsidR="004C5604" w:rsidRPr="006513BC" w:rsidRDefault="004C5604" w:rsidP="00643209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憲法記念日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53" type="#_x0000_t202" style="position:absolute;margin-left:7.1pt;margin-top:604.95pt;width:91.9pt;height:40.5pt;z-index:254091264;mso-width-relative:margin;mso-height-relative:margin" filled="f" stroked="f">
            <v:textbox style="mso-next-textbox:#_x0000_s9953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24/31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73" style="position:absolute;margin-left:174.25pt;margin-top:613.95pt;width:67.45pt;height:97.05pt;z-index:2541117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71" style="position:absolute;margin-left:174.25pt;margin-top:512.15pt;width:67.45pt;height:97.05pt;z-index:2541096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69" style="position:absolute;margin-left:174.25pt;margin-top:409.8pt;width:67.45pt;height:97.05pt;z-index:2541076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67" style="position:absolute;margin-left:174.25pt;margin-top:307.95pt;width:67.45pt;height:97.05pt;z-index:2541056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75" style="position:absolute;margin-left:174.25pt;margin-top:207pt;width:67.45pt;height:97.05pt;z-index:2541137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93" style="position:absolute;margin-left:320.25pt;margin-top:613.95pt;width:69.15pt;height:97.05pt;z-index:2541322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91" style="position:absolute;margin-left:320.25pt;margin-top:512.15pt;width:69.15pt;height:97.05pt;z-index:2541301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89" style="position:absolute;margin-left:320.25pt;margin-top:409.8pt;width:69.15pt;height:97.05pt;z-index:2541281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87" style="position:absolute;margin-left:320.25pt;margin-top:307.95pt;width:69.15pt;height:97.05pt;z-index:2541260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95" style="position:absolute;margin-left:320.25pt;margin-top:207pt;width:69.15pt;height:97.05pt;z-index:2541342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83" style="position:absolute;margin-left:246.75pt;margin-top:613.95pt;width:69.15pt;height:97.05pt;z-index:2541219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81" style="position:absolute;margin-left:246.75pt;margin-top:512.3pt;width:69.15pt;height:97.05pt;z-index:2541199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79" style="position:absolute;margin-left:246.75pt;margin-top:409.8pt;width:69.15pt;height:97.05pt;z-index:2541178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77" style="position:absolute;margin-left:246.75pt;margin-top:307.95pt;width:69.15pt;height:97.05pt;z-index:2541158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85" style="position:absolute;margin-left:246.75pt;margin-top:207pt;width:69.15pt;height:97.05pt;z-index:2541240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55" style="position:absolute;margin-left:28.65pt;margin-top:207pt;width:68.3pt;height:97.05pt;z-index:2540933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42" type="#_x0000_t202" style="position:absolute;margin-left:398.5pt;margin-top:180pt;width:54pt;height:24pt;z-index:254080000;mso-width-relative:margin;mso-height-relative:margin" filled="f" stroked="f">
            <v:textbox style="mso-next-textbox:#_x0000_s9942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41" type="#_x0000_t202" style="position:absolute;margin-left:325.75pt;margin-top:180pt;width:54pt;height:24pt;z-index:254078976;mso-width-relative:margin;mso-height-relative:margin" filled="f" stroked="f">
            <v:textbox style="mso-next-textbox:#_x0000_s9941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40" type="#_x0000_t202" style="position:absolute;margin-left:253.75pt;margin-top:180pt;width:54pt;height:24pt;z-index:254077952;mso-width-relative:margin;mso-height-relative:margin" filled="f" stroked="f">
            <v:textbox style="mso-next-textbox:#_x0000_s9940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39" type="#_x0000_t202" style="position:absolute;margin-left:181pt;margin-top:180pt;width:54pt;height:24pt;z-index:254076928;mso-width-relative:margin;mso-height-relative:margin" filled="f" stroked="f">
            <v:textbox style="mso-next-textbox:#_x0000_s9939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38" type="#_x0000_t202" style="position:absolute;margin-left:108.25pt;margin-top:180pt;width:54pt;height:24pt;z-index:254075904;mso-width-relative:margin;mso-height-relative:margin" filled="f" stroked="f">
            <v:textbox style="mso-next-textbox:#_x0000_s9938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37" type="#_x0000_t202" style="position:absolute;margin-left:36.25pt;margin-top:180pt;width:53.25pt;height:24pt;z-index:254074880;mso-width-relative:margin;mso-height-relative:margin" filled="f" stroked="f">
            <v:textbox style="mso-next-textbox:#_x0000_s9937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43" type="#_x0000_t202" style="position:absolute;margin-left:471.25pt;margin-top:180pt;width:54pt;height:24pt;z-index:254081024;mso-width-relative:margin;mso-height-relative:margin" filled="f" stroked="f">
            <v:textbox style="mso-next-textbox:#_x0000_s9943">
              <w:txbxContent>
                <w:p w:rsidR="004C5604" w:rsidRPr="00680C42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680C42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680C42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11" style="position:absolute;margin-left:467.25pt;margin-top:512.15pt;width:68.25pt;height:97.05pt;z-index:2541506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10" type="#_x0000_t202" style="position:absolute;margin-left:465.5pt;margin-top:400.8pt;width:69pt;height:40.5pt;z-index:254149632;mso-width-relative:margin;mso-height-relative:margin" filled="f" stroked="f">
            <v:textbox style="mso-next-textbox:#_x0000_s10010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09" style="position:absolute;margin-left:467.25pt;margin-top:409.8pt;width:68.25pt;height:97.05pt;z-index:2541486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08" type="#_x0000_t202" style="position:absolute;margin-left:465.5pt;margin-top:298.95pt;width:69pt;height:40.5pt;z-index:254147584;mso-width-relative:margin;mso-height-relative:margin" filled="f" stroked="f">
            <v:textbox style="mso-next-textbox:#_x0000_s10008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07" style="position:absolute;margin-left:467.25pt;margin-top:307.95pt;width:68.25pt;height:97.05pt;z-index:2541465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16" type="#_x0000_t202" style="position:absolute;margin-left:465.5pt;margin-top:198pt;width:69pt;height:40.5pt;z-index:254155776;mso-width-relative:margin;mso-height-relative:margin" filled="f" stroked="f">
            <v:textbox style="mso-next-textbox:#_x0000_s10016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15" style="position:absolute;margin-left:467.25pt;margin-top:207pt;width:68.25pt;height:97.05pt;z-index:2541547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14" type="#_x0000_t202" style="position:absolute;margin-left:465.5pt;margin-top:604.95pt;width:69pt;height:40.5pt;z-index:254153728;mso-width-relative:margin;mso-height-relative:margin" filled="f" stroked="f">
            <v:textbox style="mso-next-textbox:#_x0000_s10014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13" style="position:absolute;margin-left:467.25pt;margin-top:613.95pt;width:68.25pt;height:97.05pt;z-index:2541527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01" style="position:absolute;margin-left:393.75pt;margin-top:512.15pt;width:68.25pt;height:97.05pt;z-index:2541404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00" type="#_x0000_t202" style="position:absolute;margin-left:392pt;margin-top:400.8pt;width:69pt;height:40.5pt;z-index:254139392;mso-width-relative:margin;mso-height-relative:margin" filled="f" stroked="f">
            <v:textbox style="mso-next-textbox:#_x0000_s1000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99" style="position:absolute;margin-left:393.75pt;margin-top:409.8pt;width:68.25pt;height:97.05pt;z-index:2541383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98" type="#_x0000_t202" style="position:absolute;margin-left:392pt;margin-top:298.95pt;width:69pt;height:40.5pt;z-index:254137344;mso-width-relative:margin;mso-height-relative:margin" filled="f" stroked="f">
            <v:textbox style="mso-next-textbox:#_x0000_s999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97" style="position:absolute;margin-left:393.75pt;margin-top:307.95pt;width:68.25pt;height:97.05pt;z-index:2541363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06" type="#_x0000_t202" style="position:absolute;margin-left:392pt;margin-top:198pt;width:69pt;height:40.5pt;z-index:254145536;mso-width-relative:margin;mso-height-relative:margin" filled="f" stroked="f">
            <v:textbox style="mso-next-textbox:#_x0000_s1000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05" style="position:absolute;margin-left:393.75pt;margin-top:207pt;width:68.25pt;height:97.05pt;z-index:2541445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04" type="#_x0000_t202" style="position:absolute;margin-left:392pt;margin-top:604.95pt;width:69pt;height:40.5pt;z-index:254143488;mso-width-relative:margin;mso-height-relative:margin" filled="f" stroked="f">
            <v:textbox style="mso-next-textbox:#_x0000_s1000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03" style="position:absolute;margin-left:393.75pt;margin-top:613.95pt;width:68.25pt;height:97.05pt;z-index:2541424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02" type="#_x0000_t202" style="position:absolute;margin-left:392pt;margin-top:7in;width:69pt;height:40.5pt;z-index:254141440;mso-width-relative:margin;mso-height-relative:margin" filled="f" stroked="f">
            <v:textbox style="mso-next-textbox:#_x0000_s1000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90" type="#_x0000_t202" style="position:absolute;margin-left:318.5pt;margin-top:400.8pt;width:69pt;height:40.5pt;z-index:254129152;mso-width-relative:margin;mso-height-relative:margin" filled="f" stroked="f">
            <v:textbox style="mso-next-textbox:#_x0000_s999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88" type="#_x0000_t202" style="position:absolute;margin-left:318.5pt;margin-top:298.95pt;width:69pt;height:40.5pt;z-index:254127104;mso-width-relative:margin;mso-height-relative:margin" filled="f" stroked="f">
            <v:textbox style="mso-next-textbox:#_x0000_s998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96" type="#_x0000_t202" style="position:absolute;margin-left:318.5pt;margin-top:198pt;width:69pt;height:40.5pt;z-index:254135296;mso-width-relative:margin;mso-height-relative:margin" filled="f" stroked="f">
            <v:textbox style="mso-next-textbox:#_x0000_s999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994" type="#_x0000_t202" style="position:absolute;margin-left:318.5pt;margin-top:604.95pt;width:69pt;height:40.5pt;z-index:254133248;mso-width-relative:margin;mso-height-relative:margin" filled="f" stroked="f">
            <v:textbox style="mso-next-textbox:#_x0000_s999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92" type="#_x0000_t202" style="position:absolute;margin-left:318.5pt;margin-top:7in;width:69pt;height:40.5pt;z-index:254131200;mso-width-relative:margin;mso-height-relative:margin" filled="f" stroked="f">
            <v:textbox style="mso-next-textbox:#_x0000_s999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78" type="#_x0000_t202" style="position:absolute;margin-left:245pt;margin-top:298.95pt;width:69pt;height:40.5pt;z-index:254116864;mso-width-relative:margin;mso-height-relative:margin" filled="f" stroked="f">
            <v:textbox style="mso-next-textbox:#_x0000_s9978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86" type="#_x0000_t202" style="position:absolute;margin-left:245pt;margin-top:198pt;width:69pt;height:40.5pt;z-index:254125056;mso-width-relative:margin;mso-height-relative:margin" filled="f" stroked="f">
            <v:textbox style="mso-next-textbox:#_x0000_s998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984" type="#_x0000_t202" style="position:absolute;margin-left:245pt;margin-top:604.95pt;width:69pt;height:40.5pt;z-index:254123008;mso-width-relative:margin;mso-height-relative:margin" filled="f" stroked="f">
            <v:textbox style="mso-next-textbox:#_x0000_s998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82" type="#_x0000_t202" style="position:absolute;margin-left:245pt;margin-top:7in;width:69pt;height:40.5pt;z-index:254120960;mso-width-relative:margin;mso-height-relative:margin" filled="f" stroked="f">
            <v:textbox style="mso-next-textbox:#_x0000_s998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80" type="#_x0000_t202" style="position:absolute;margin-left:245pt;margin-top:400.8pt;width:69pt;height:40.5pt;z-index:254118912;mso-width-relative:margin;mso-height-relative:margin" filled="f" stroked="f">
            <v:textbox style="mso-next-textbox:#_x0000_s998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72" type="#_x0000_t202" style="position:absolute;margin-left:172.5pt;margin-top:7in;width:69pt;height:40.5pt;z-index:254110720;mso-width-relative:margin;mso-height-relative:margin" filled="f" stroked="f">
            <v:textbox style="mso-next-textbox:#_x0000_s997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70" type="#_x0000_t202" style="position:absolute;margin-left:172.5pt;margin-top:400.8pt;width:69pt;height:40.5pt;z-index:254108672;mso-width-relative:margin;mso-height-relative:margin" filled="f" stroked="f">
            <v:textbox style="mso-next-textbox:#_x0000_s997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68" type="#_x0000_t202" style="position:absolute;margin-left:172.5pt;margin-top:298.95pt;width:69pt;height:40.5pt;z-index:254106624;mso-width-relative:margin;mso-height-relative:margin" filled="f" stroked="f">
            <v:textbox style="mso-next-textbox:#_x0000_s9968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76" type="#_x0000_t202" style="position:absolute;margin-left:172.5pt;margin-top:198pt;width:69pt;height:40.5pt;z-index:254114816;mso-width-relative:margin;mso-height-relative:margin" filled="f" stroked="f">
            <v:textbox style="mso-next-textbox:#_x0000_s997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974" type="#_x0000_t202" style="position:absolute;margin-left:172.5pt;margin-top:604.95pt;width:69pt;height:40.5pt;z-index:254112768;mso-width-relative:margin;mso-height-relative:margin" filled="f" stroked="f">
            <v:textbox style="mso-next-textbox:#_x0000_s997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64" type="#_x0000_t202" style="position:absolute;margin-left:99.75pt;margin-top:604.95pt;width:69pt;height:40.5pt;z-index:254102528;mso-width-relative:margin;mso-height-relative:margin" filled="f" stroked="f">
            <v:textbox style="mso-next-textbox:#_x0000_s996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62" type="#_x0000_t202" style="position:absolute;margin-left:99.75pt;margin-top:7in;width:69pt;height:40.5pt;z-index:254100480;mso-width-relative:margin;mso-height-relative:margin" filled="f" stroked="f">
            <v:textbox style="mso-next-textbox:#_x0000_s996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60" type="#_x0000_t202" style="position:absolute;margin-left:99.75pt;margin-top:400.8pt;width:69pt;height:40.5pt;z-index:254098432;mso-width-relative:margin;mso-height-relative:margin" filled="f" stroked="f">
            <v:textbox style="mso-next-textbox:#_x0000_s996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58" type="#_x0000_t202" style="position:absolute;margin-left:99.75pt;margin-top:298.95pt;width:69pt;height:40.5pt;z-index:254096384;mso-width-relative:margin;mso-height-relative:margin" filled="f" stroked="f">
            <v:textbox style="mso-next-textbox:#_x0000_s9958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9966" type="#_x0000_t202" style="position:absolute;margin-left:99.75pt;margin-top:198pt;width:69pt;height:40.5pt;z-index:254104576;mso-width-relative:margin;mso-height-relative:margin" filled="f" stroked="f">
            <v:textbox style="mso-next-textbox:#_x0000_s996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9959" style="position:absolute;margin-left:101.5pt;margin-top:409.8pt;width:68.25pt;height:97.05pt;z-index:2540974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57" style="position:absolute;margin-left:101.5pt;margin-top:307.95pt;width:68.25pt;height:97.05pt;z-index:2540953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65" style="position:absolute;margin-left:101.5pt;margin-top:207pt;width:68.25pt;height:97.05pt;z-index:2541035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63" style="position:absolute;margin-left:101.5pt;margin-top:613.95pt;width:68.25pt;height:97.05pt;z-index:2541015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61" style="position:absolute;margin-left:101.5pt;margin-top:512.15pt;width:68.25pt;height:97.05pt;z-index:2540994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51" type="#_x0000_t202" style="position:absolute;margin-left:30pt;margin-top:7in;width:69pt;height:40.5pt;z-index:254089216;mso-width-relative:margin;mso-height-relative:margin" filled="f" stroked="f">
            <v:textbox style="mso-next-textbox:#_x0000_s9951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52" style="position:absolute;margin-left:29.75pt;margin-top:613.95pt;width:68.25pt;height:97.05pt;z-index:2540902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50" style="position:absolute;margin-left:28.75pt;margin-top:512.15pt;width:68.25pt;height:97.05pt;z-index:2540881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9948" style="position:absolute;margin-left:28.75pt;margin-top:409.8pt;width:68.25pt;height:97.05pt;z-index:2540861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56" type="#_x0000_t202" style="position:absolute;margin-left:28pt;margin-top:198pt;width:69pt;height:40.5pt;z-index:254094336;mso-width-relative:margin;mso-height-relative:margin" filled="f" stroked="f">
            <v:textbox style="mso-next-textbox:#_x0000_s995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9946" type="#_x0000_t202" style="position:absolute;margin-left:28.75pt;margin-top:298.95pt;width:69pt;height:40.5pt;z-index:254084096;mso-width-relative:margin;mso-height-relative:margin" filled="f" stroked="f">
            <v:textbox style="mso-next-textbox:#_x0000_s994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45" style="position:absolute;margin-left:28.75pt;margin-top:307.95pt;width:68.25pt;height:97.05pt;z-index:2540830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49" type="#_x0000_t202" style="position:absolute;margin-left:28.75pt;margin-top:400.8pt;width:69pt;height:40.5pt;z-index:254087168;mso-width-relative:margin;mso-height-relative:margin" filled="f" stroked="f">
            <v:textbox style="mso-next-textbox:#_x0000_s994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12" type="#_x0000_t202" style="position:absolute;margin-left:465.5pt;margin-top:7in;width:69pt;height:40.5pt;z-index:254151680;mso-width-relative:margin;mso-height-relative:margin" filled="f" stroked="f">
            <v:textbox style="mso-next-textbox:#_x0000_s10012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9934" style="position:absolute;margin-left:7.1pt;margin-top:174.05pt;width:546.5pt;height:563.95pt;z-index:254070784" fillcolor="#9bbb59 [3206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9954" type="#_x0000_t202" style="position:absolute;margin-left:7.1pt;margin-top:1in;width:546.5pt;height:81pt;z-index:254092288;mso-width-relative:margin;mso-height-relative:margin" filled="f" stroked="f">
            <v:textbox style="mso-next-textbox:#_x0000_s9954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120"/>
                      <w:szCs w:val="12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5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944" type="#_x0000_t202" style="position:absolute;margin-left:7.1pt;margin-top:2in;width:546.5pt;height:30.05pt;z-index:254082048;mso-width-relative:margin;mso-height-relative:margin" filled="f" stroked="f">
            <v:textbox style="mso-next-textbox:#_x0000_s9944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40"/>
                      <w:szCs w:val="40"/>
                    </w:rPr>
                    <w:t>MAY</w:t>
                  </w:r>
                  <w:r w:rsidRPr="006513BC">
                    <w:rPr>
                      <w:rFonts w:ascii="MS PGothic" w:eastAsia="MS PGothic" w:hAnsi="MS PGothic" w:hint="eastAsia"/>
                      <w:b/>
                      <w:color w:val="FFFFFF" w:themeColor="background1"/>
                      <w:sz w:val="40"/>
                      <w:szCs w:val="40"/>
                    </w:rPr>
                    <w:t xml:space="preserve">　</w:t>
                  </w:r>
                  <w:r w:rsidRPr="00D57993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9947" type="#_x0000_t202" style="position:absolute;margin-left:28.75pt;margin-top:423pt;width:42.75pt;height:21.75pt;z-index:254085120;mso-width-relative:margin;mso-height-relative:margin" filled="f" stroked="f">
            <v:textbox style="mso-next-textbox:#_x0000_s9947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158848" behindDoc="0" locked="0" layoutInCell="1" allowOverlap="1">
            <wp:simplePos x="0" y="0"/>
            <wp:positionH relativeFrom="column">
              <wp:posOffset>91385</wp:posOffset>
            </wp:positionH>
            <wp:positionV relativeFrom="paragraph">
              <wp:posOffset>5991</wp:posOffset>
            </wp:positionV>
            <wp:extent cx="6938341" cy="2662257"/>
            <wp:effectExtent l="19050" t="0" r="0" b="0"/>
            <wp:wrapNone/>
            <wp:docPr id="17" name="図 0" descr="仕事用-1差し替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3" cstate="print"/>
                    <a:srcRect b="41756"/>
                    <a:stretch>
                      <a:fillRect/>
                    </a:stretch>
                  </pic:blipFill>
                  <pic:spPr>
                    <a:xfrm>
                      <a:off x="0" y="0"/>
                      <a:ext cx="6938341" cy="2662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0019" style="position:absolute;left:0;text-align:left;margin-left:174.25pt;margin-top:-394.1pt;width:64.5pt;height:70.5pt;z-index:-24915558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018" style="position:absolute;left:0;text-align:left;margin-left:174.25pt;margin-top:-394.1pt;width:68.25pt;height:70.5pt;z-index:-24915660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rect id="_x0000_s10056" style="position:absolute;margin-left:174.25pt;margin-top:613.95pt;width:67.45pt;height:97.05pt;z-index:2541987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54" style="position:absolute;margin-left:174.25pt;margin-top:512.15pt;width:67.45pt;height:97.05pt;z-index:2541967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52" style="position:absolute;margin-left:174.25pt;margin-top:409.8pt;width:67.45pt;height:97.05pt;z-index:2541946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50" style="position:absolute;margin-left:174.25pt;margin-top:307.95pt;width:67.45pt;height:97.05pt;z-index:2541926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58" style="position:absolute;margin-left:174.25pt;margin-top:207pt;width:67.45pt;height:97.05pt;z-index:2542008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76" style="position:absolute;margin-left:320.25pt;margin-top:613.95pt;width:69.15pt;height:97.05pt;z-index:2542192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74" style="position:absolute;margin-left:320.25pt;margin-top:512.15pt;width:69.15pt;height:97.05pt;z-index:2542172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72" style="position:absolute;margin-left:320.25pt;margin-top:409.8pt;width:69.15pt;height:97.05pt;z-index:2542151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70" style="position:absolute;margin-left:320.25pt;margin-top:307.95pt;width:69.15pt;height:97.05pt;z-index:2542131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78" style="position:absolute;margin-left:320.25pt;margin-top:207pt;width:69.15pt;height:97.05pt;z-index:2542213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66" style="position:absolute;margin-left:246.75pt;margin-top:613.95pt;width:69.15pt;height:97.05pt;z-index:2542090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64" style="position:absolute;margin-left:246.75pt;margin-top:512.3pt;width:69.15pt;height:97.05pt;z-index:2542069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62" style="position:absolute;margin-left:246.75pt;margin-top:409.8pt;width:69.15pt;height:97.05pt;z-index:2542049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60" style="position:absolute;margin-left:246.75pt;margin-top:307.95pt;width:69.15pt;height:97.05pt;z-index:2542028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68" style="position:absolute;margin-left:246.75pt;margin-top:207pt;width:69.15pt;height:97.05pt;z-index:2542110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38" style="position:absolute;margin-left:28.65pt;margin-top:207pt;width:68.3pt;height:97.05pt;z-index:2541803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25" type="#_x0000_t202" style="position:absolute;margin-left:398.5pt;margin-top:180pt;width:54pt;height:24pt;z-index:254167040;mso-width-relative:margin;mso-height-relative:margin" filled="f" stroked="f">
            <v:textbox style="mso-next-textbox:#_x0000_s10025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24" type="#_x0000_t202" style="position:absolute;margin-left:325.75pt;margin-top:180pt;width:54pt;height:24pt;z-index:254166016;mso-width-relative:margin;mso-height-relative:margin" filled="f" stroked="f">
            <v:textbox style="mso-next-textbox:#_x0000_s10024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23" type="#_x0000_t202" style="position:absolute;margin-left:253.75pt;margin-top:180pt;width:54pt;height:24pt;z-index:254164992;mso-width-relative:margin;mso-height-relative:margin" filled="f" stroked="f">
            <v:textbox style="mso-next-textbox:#_x0000_s10023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22" type="#_x0000_t202" style="position:absolute;margin-left:181pt;margin-top:180pt;width:54pt;height:24pt;z-index:254163968;mso-width-relative:margin;mso-height-relative:margin" filled="f" stroked="f">
            <v:textbox style="mso-next-textbox:#_x0000_s10022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21" type="#_x0000_t202" style="position:absolute;margin-left:108.25pt;margin-top:180pt;width:54pt;height:24pt;z-index:254162944;mso-width-relative:margin;mso-height-relative:margin" filled="f" stroked="f">
            <v:textbox style="mso-next-textbox:#_x0000_s10021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20" type="#_x0000_t202" style="position:absolute;margin-left:36.25pt;margin-top:180pt;width:53.25pt;height:24pt;z-index:254161920;mso-width-relative:margin;mso-height-relative:margin" filled="f" stroked="f">
            <v:textbox style="mso-next-textbox:#_x0000_s10020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26" type="#_x0000_t202" style="position:absolute;margin-left:471.25pt;margin-top:180pt;width:54pt;height:24pt;z-index:254168064;mso-width-relative:margin;mso-height-relative:margin" filled="f" stroked="f">
            <v:textbox style="mso-next-textbox:#_x0000_s10026">
              <w:txbxContent>
                <w:p w:rsidR="004C5604" w:rsidRPr="00DF64F8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DF64F8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DF64F8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94" style="position:absolute;margin-left:467.25pt;margin-top:512.15pt;width:68.25pt;height:97.05pt;z-index:2542376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93" type="#_x0000_t202" style="position:absolute;margin-left:465.5pt;margin-top:400.8pt;width:69pt;height:40.5pt;z-index:254236672;mso-width-relative:margin;mso-height-relative:margin" filled="f" stroked="f">
            <v:textbox style="mso-next-textbox:#_x0000_s10093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92" style="position:absolute;margin-left:467.25pt;margin-top:409.8pt;width:68.25pt;height:97.05pt;z-index:2542356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91" type="#_x0000_t202" style="position:absolute;margin-left:465.5pt;margin-top:298.95pt;width:69pt;height:40.5pt;z-index:254234624;mso-width-relative:margin;mso-height-relative:margin" filled="f" stroked="f">
            <v:textbox style="mso-next-textbox:#_x0000_s10091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90" style="position:absolute;margin-left:467.25pt;margin-top:307.95pt;width:68.25pt;height:97.05pt;z-index:2542336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99" type="#_x0000_t202" style="position:absolute;margin-left:465.5pt;margin-top:198pt;width:69pt;height:40.5pt;z-index:254242816;mso-width-relative:margin;mso-height-relative:margin" filled="f" stroked="f">
            <v:textbox style="mso-next-textbox:#_x0000_s10099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98" style="position:absolute;margin-left:467.25pt;margin-top:207pt;width:68.25pt;height:97.05pt;z-index:2542417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97" type="#_x0000_t202" style="position:absolute;margin-left:465.5pt;margin-top:604.95pt;width:69pt;height:40.5pt;z-index:254240768;mso-width-relative:margin;mso-height-relative:margin" filled="f" stroked="f">
            <v:textbox style="mso-next-textbox:#_x0000_s10097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0096" style="position:absolute;margin-left:467.25pt;margin-top:613.95pt;width:68.25pt;height:97.05pt;z-index:2542397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84" style="position:absolute;margin-left:393.75pt;margin-top:512.15pt;width:68.25pt;height:97.05pt;z-index:2542274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83" type="#_x0000_t202" style="position:absolute;margin-left:392pt;margin-top:400.8pt;width:69pt;height:40.5pt;z-index:254226432;mso-width-relative:margin;mso-height-relative:margin" filled="f" stroked="f">
            <v:textbox style="mso-next-textbox:#_x0000_s1008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82" style="position:absolute;margin-left:393.75pt;margin-top:409.8pt;width:68.25pt;height:97.05pt;z-index:2542254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81" type="#_x0000_t202" style="position:absolute;margin-left:392pt;margin-top:298.95pt;width:69pt;height:40.5pt;z-index:254224384;mso-width-relative:margin;mso-height-relative:margin" filled="f" stroked="f">
            <v:textbox style="mso-next-textbox:#_x0000_s1008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80" style="position:absolute;margin-left:393.75pt;margin-top:307.95pt;width:68.25pt;height:97.05pt;z-index:2542233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89" type="#_x0000_t202" style="position:absolute;margin-left:392pt;margin-top:198pt;width:69pt;height:40.5pt;z-index:254232576;mso-width-relative:margin;mso-height-relative:margin" filled="f" stroked="f">
            <v:textbox style="mso-next-textbox:#_x0000_s1008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88" style="position:absolute;margin-left:393.75pt;margin-top:207pt;width:68.25pt;height:97.05pt;z-index:2542315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87" type="#_x0000_t202" style="position:absolute;margin-left:392pt;margin-top:604.95pt;width:69pt;height:40.5pt;z-index:254230528;mso-width-relative:margin;mso-height-relative:margin" filled="f" stroked="f">
            <v:textbox style="mso-next-textbox:#_x0000_s1008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0086" style="position:absolute;margin-left:393.75pt;margin-top:613.95pt;width:68.25pt;height:97.05pt;z-index:2542295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85" type="#_x0000_t202" style="position:absolute;margin-left:392pt;margin-top:7in;width:69pt;height:40.5pt;z-index:254228480;mso-width-relative:margin;mso-height-relative:margin" filled="f" stroked="f">
            <v:textbox style="mso-next-textbox:#_x0000_s1008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73" type="#_x0000_t202" style="position:absolute;margin-left:318.5pt;margin-top:400.8pt;width:69pt;height:40.5pt;z-index:254216192;mso-width-relative:margin;mso-height-relative:margin" filled="f" stroked="f">
            <v:textbox style="mso-next-textbox:#_x0000_s1007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71" type="#_x0000_t202" style="position:absolute;margin-left:318.5pt;margin-top:298.95pt;width:69pt;height:40.5pt;z-index:254214144;mso-width-relative:margin;mso-height-relative:margin" filled="f" stroked="f">
            <v:textbox style="mso-next-textbox:#_x0000_s1007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79" type="#_x0000_t202" style="position:absolute;margin-left:318.5pt;margin-top:198pt;width:69pt;height:40.5pt;z-index:254222336;mso-width-relative:margin;mso-height-relative:margin" filled="f" stroked="f">
            <v:textbox style="mso-next-textbox:#_x0000_s1007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77" type="#_x0000_t202" style="position:absolute;margin-left:318.5pt;margin-top:604.95pt;width:69pt;height:40.5pt;z-index:254220288;mso-width-relative:margin;mso-height-relative:margin" filled="f" stroked="f">
            <v:textbox style="mso-next-textbox:#_x0000_s1007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0075" type="#_x0000_t202" style="position:absolute;margin-left:318.5pt;margin-top:7in;width:69pt;height:40.5pt;z-index:254218240;mso-width-relative:margin;mso-height-relative:margin" filled="f" stroked="f">
            <v:textbox style="mso-next-textbox:#_x0000_s1007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61" type="#_x0000_t202" style="position:absolute;margin-left:245pt;margin-top:298.95pt;width:69pt;height:40.5pt;z-index:254203904;mso-width-relative:margin;mso-height-relative:margin" filled="f" stroked="f">
            <v:textbox style="mso-next-textbox:#_x0000_s1006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69" type="#_x0000_t202" style="position:absolute;margin-left:245pt;margin-top:198pt;width:69pt;height:40.5pt;z-index:254212096;mso-width-relative:margin;mso-height-relative:margin" filled="f" stroked="f">
            <v:textbox style="mso-next-textbox:#_x0000_s1006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67" type="#_x0000_t202" style="position:absolute;margin-left:245pt;margin-top:604.95pt;width:69pt;height:40.5pt;z-index:254210048;mso-width-relative:margin;mso-height-relative:margin" filled="f" stroked="f">
            <v:textbox style="mso-next-textbox:#_x0000_s1006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0065" type="#_x0000_t202" style="position:absolute;margin-left:245pt;margin-top:7in;width:69pt;height:40.5pt;z-index:254208000;mso-width-relative:margin;mso-height-relative:margin" filled="f" stroked="f">
            <v:textbox style="mso-next-textbox:#_x0000_s1006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63" type="#_x0000_t202" style="position:absolute;margin-left:245pt;margin-top:400.8pt;width:69pt;height:40.5pt;z-index:254205952;mso-width-relative:margin;mso-height-relative:margin" filled="f" stroked="f">
            <v:textbox style="mso-next-textbox:#_x0000_s1006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55" type="#_x0000_t202" style="position:absolute;margin-left:172.5pt;margin-top:7in;width:69pt;height:40.5pt;z-index:254197760;mso-width-relative:margin;mso-height-relative:margin" filled="f" stroked="f">
            <v:textbox style="mso-next-textbox:#_x0000_s1005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53" type="#_x0000_t202" style="position:absolute;margin-left:172.5pt;margin-top:400.8pt;width:69pt;height:40.5pt;z-index:254195712;mso-width-relative:margin;mso-height-relative:margin" filled="f" stroked="f">
            <v:textbox style="mso-next-textbox:#_x0000_s1005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51" type="#_x0000_t202" style="position:absolute;margin-left:172.5pt;margin-top:298.95pt;width:69pt;height:40.5pt;z-index:254193664;mso-width-relative:margin;mso-height-relative:margin" filled="f" stroked="f">
            <v:textbox style="mso-next-textbox:#_x0000_s1005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59" type="#_x0000_t202" style="position:absolute;margin-left:172.5pt;margin-top:198pt;width:69pt;height:40.5pt;z-index:254201856;mso-width-relative:margin;mso-height-relative:margin" filled="f" stroked="f">
            <v:textbox style="mso-next-textbox:#_x0000_s1005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57" type="#_x0000_t202" style="position:absolute;margin-left:172.5pt;margin-top:604.95pt;width:69pt;height:40.5pt;z-index:254199808;mso-width-relative:margin;mso-height-relative:margin" filled="f" stroked="f">
            <v:textbox style="mso-next-textbox:#_x0000_s1005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47" type="#_x0000_t202" style="position:absolute;margin-left:99.75pt;margin-top:604.95pt;width:69pt;height:40.5pt;z-index:254189568;mso-width-relative:margin;mso-height-relative:margin" filled="f" stroked="f">
            <v:textbox style="mso-next-textbox:#_x0000_s1004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45" type="#_x0000_t202" style="position:absolute;margin-left:99.75pt;margin-top:7in;width:69pt;height:40.5pt;z-index:254187520;mso-width-relative:margin;mso-height-relative:margin" filled="f" stroked="f">
            <v:textbox style="mso-next-textbox:#_x0000_s1004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43" type="#_x0000_t202" style="position:absolute;margin-left:99.75pt;margin-top:400.8pt;width:69pt;height:40.5pt;z-index:254185472;mso-width-relative:margin;mso-height-relative:margin" filled="f" stroked="f">
            <v:textbox style="mso-next-textbox:#_x0000_s1004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41" type="#_x0000_t202" style="position:absolute;margin-left:99.75pt;margin-top:298.95pt;width:69pt;height:40.5pt;z-index:254183424;mso-width-relative:margin;mso-height-relative:margin" filled="f" stroked="f">
            <v:textbox style="mso-next-textbox:#_x0000_s1004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49" type="#_x0000_t202" style="position:absolute;margin-left:99.75pt;margin-top:198pt;width:69pt;height:40.5pt;z-index:254191616;mso-width-relative:margin;mso-height-relative:margin" filled="f" stroked="f">
            <v:textbox style="mso-next-textbox:#_x0000_s1004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42" style="position:absolute;margin-left:101.5pt;margin-top:409.8pt;width:68.25pt;height:97.05pt;z-index:2541844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40" style="position:absolute;margin-left:101.5pt;margin-top:307.95pt;width:68.25pt;height:97.05pt;z-index:2541824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48" style="position:absolute;margin-left:101.5pt;margin-top:207pt;width:68.25pt;height:97.05pt;z-index:2541905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46" style="position:absolute;margin-left:101.5pt;margin-top:613.95pt;width:68.25pt;height:97.05pt;z-index:2541885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44" style="position:absolute;margin-left:101.5pt;margin-top:512.15pt;width:68.25pt;height:97.05pt;z-index:2541864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34" type="#_x0000_t202" style="position:absolute;margin-left:30pt;margin-top:7in;width:69pt;height:40.5pt;z-index:254176256;mso-width-relative:margin;mso-height-relative:margin" filled="f" stroked="f">
            <v:textbox style="mso-next-textbox:#_x0000_s10034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36" type="#_x0000_t202" style="position:absolute;margin-left:30pt;margin-top:604.95pt;width:69pt;height:40.5pt;z-index:254178304;mso-width-relative:margin;mso-height-relative:margin" filled="f" stroked="f">
            <v:textbox style="mso-next-textbox:#_x0000_s1003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35" style="position:absolute;margin-left:29.75pt;margin-top:613.95pt;width:68.25pt;height:97.05pt;z-index:2541772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33" style="position:absolute;margin-left:28.75pt;margin-top:512.15pt;width:68.25pt;height:97.05pt;z-index:2541752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031" style="position:absolute;margin-left:28.75pt;margin-top:409.8pt;width:68.25pt;height:97.05pt;z-index:2541731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39" type="#_x0000_t202" style="position:absolute;margin-left:28pt;margin-top:198pt;width:69pt;height:40.5pt;z-index:254181376;mso-width-relative:margin;mso-height-relative:margin" filled="f" stroked="f">
            <v:textbox style="mso-next-textbox:#_x0000_s1003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0029" type="#_x0000_t202" style="position:absolute;margin-left:28.75pt;margin-top:298.95pt;width:69pt;height:40.5pt;z-index:254171136;mso-width-relative:margin;mso-height-relative:margin" filled="f" stroked="f">
            <v:textbox style="mso-next-textbox:#_x0000_s1002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28" style="position:absolute;margin-left:28.75pt;margin-top:307.95pt;width:68.25pt;height:97.05pt;z-index:2541701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32" type="#_x0000_t202" style="position:absolute;margin-left:28.75pt;margin-top:400.8pt;width:69pt;height:40.5pt;z-index:254174208;mso-width-relative:margin;mso-height-relative:margin" filled="f" stroked="f">
            <v:textbox style="mso-next-textbox:#_x0000_s1003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095" type="#_x0000_t202" style="position:absolute;margin-left:465.5pt;margin-top:7in;width:69pt;height:40.5pt;z-index:254238720;mso-width-relative:margin;mso-height-relative:margin" filled="f" stroked="f">
            <v:textbox style="mso-next-textbox:#_x0000_s10095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017" style="position:absolute;margin-left:7.1pt;margin-top:174.05pt;width:546.5pt;height:563.95pt;z-index:254157824" fillcolor="#c4bc96 [2414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037" type="#_x0000_t202" style="position:absolute;margin-left:7.1pt;margin-top:1in;width:546.5pt;height:81pt;z-index:254179328;mso-width-relative:margin;mso-height-relative:margin" filled="f" stroked="f">
            <v:textbox style="mso-next-textbox:#_x0000_s10037">
              <w:txbxContent>
                <w:p w:rsidR="004C5604" w:rsidRPr="00DF64F8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120"/>
                      <w:szCs w:val="120"/>
                    </w:rPr>
                  </w:pPr>
                  <w:r w:rsidRPr="00DF64F8">
                    <w:rPr>
                      <w:rFonts w:ascii="Century" w:hAnsi="Century" w:hint="eastAsia"/>
                      <w:b/>
                      <w:sz w:val="120"/>
                      <w:szCs w:val="120"/>
                    </w:rPr>
                    <w:t>6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0027" type="#_x0000_t202" style="position:absolute;margin-left:7.1pt;margin-top:2in;width:546.5pt;height:30.05pt;z-index:254169088;mso-width-relative:margin;mso-height-relative:margin" filled="f" stroked="f">
            <v:textbox style="mso-next-textbox:#_x0000_s10027">
              <w:txbxContent>
                <w:p w:rsidR="004C5604" w:rsidRPr="00DF64F8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40"/>
                      <w:szCs w:val="40"/>
                    </w:rPr>
                  </w:pPr>
                  <w:r w:rsidRPr="00DF64F8">
                    <w:rPr>
                      <w:rFonts w:ascii="Century" w:hAnsi="Century" w:hint="eastAsia"/>
                      <w:b/>
                      <w:sz w:val="40"/>
                      <w:szCs w:val="40"/>
                    </w:rPr>
                    <w:t>JUNE</w:t>
                  </w:r>
                  <w:r w:rsidRPr="006513BC">
                    <w:rPr>
                      <w:rFonts w:ascii="MS PGothic" w:eastAsia="MS PGothic" w:hAnsi="MS PGothic" w:hint="eastAsia"/>
                      <w:b/>
                      <w:sz w:val="40"/>
                      <w:szCs w:val="40"/>
                    </w:rPr>
                    <w:t xml:space="preserve">　</w:t>
                  </w:r>
                  <w:r w:rsidRPr="00DF64F8">
                    <w:rPr>
                      <w:rFonts w:ascii="Century" w:hAnsi="Century"/>
                      <w:b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0030" type="#_x0000_t202" style="position:absolute;margin-left:28.75pt;margin-top:423pt;width:42.75pt;height:21.75pt;z-index:254172160;mso-width-relative:margin;mso-height-relative:margin" filled="f" stroked="f">
            <v:textbox style="mso-next-textbox:#_x0000_s10030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E346BA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245888" behindDoc="0" locked="0" layoutInCell="1" allowOverlap="1">
            <wp:simplePos x="0" y="0"/>
            <wp:positionH relativeFrom="column">
              <wp:posOffset>91385</wp:posOffset>
            </wp:positionH>
            <wp:positionV relativeFrom="paragraph">
              <wp:posOffset>15930</wp:posOffset>
            </wp:positionV>
            <wp:extent cx="6938341" cy="2692271"/>
            <wp:effectExtent l="19050" t="0" r="0" b="0"/>
            <wp:wrapNone/>
            <wp:docPr id="18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4" cstate="print"/>
                    <a:srcRect t="35611" b="5935"/>
                    <a:stretch>
                      <a:fillRect/>
                    </a:stretch>
                  </pic:blipFill>
                  <pic:spPr>
                    <a:xfrm>
                      <a:off x="0" y="0"/>
                      <a:ext cx="6938341" cy="269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0102" style="position:absolute;left:0;text-align:left;margin-left:174.25pt;margin-top:-394.1pt;width:64.5pt;height:70.5pt;z-index:-24906854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101" style="position:absolute;left:0;text-align:left;margin-left:174.25pt;margin-top:-394.1pt;width:68.25pt;height:70.5pt;z-index:-24906956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14" type="#_x0000_t202" style="position:absolute;margin-left:108.25pt;margin-top:540pt;width:66pt;height:21.75pt;z-index:254822400;mso-width-relative:margin;mso-height-relative:margin" filled="f" stroked="f">
            <v:textbox style="mso-next-textbox:#_x0000_s13214">
              <w:txbxContent>
                <w:p w:rsidR="004C5604" w:rsidRPr="006513BC" w:rsidRDefault="004C5604" w:rsidP="00DF4E3B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海の日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39" style="position:absolute;margin-left:174.25pt;margin-top:613.95pt;width:67.45pt;height:97.05pt;z-index:2542858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37" style="position:absolute;margin-left:174.25pt;margin-top:512.15pt;width:67.45pt;height:97.05pt;z-index:2542837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35" style="position:absolute;margin-left:174.25pt;margin-top:409.8pt;width:67.45pt;height:97.05pt;z-index:2542817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33" style="position:absolute;margin-left:174.25pt;margin-top:307.95pt;width:67.45pt;height:97.05pt;z-index:2542796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41" style="position:absolute;margin-left:174.25pt;margin-top:207pt;width:67.45pt;height:97.05pt;z-index:2542878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59" style="position:absolute;margin-left:320.25pt;margin-top:613.95pt;width:69.15pt;height:97.05pt;z-index:2543063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57" style="position:absolute;margin-left:320.25pt;margin-top:512.15pt;width:69.15pt;height:97.05pt;z-index:2543042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55" style="position:absolute;margin-left:320.25pt;margin-top:409.8pt;width:69.15pt;height:97.05pt;z-index:2543022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53" style="position:absolute;margin-left:320.25pt;margin-top:307.95pt;width:69.15pt;height:97.05pt;z-index:2543001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61" style="position:absolute;margin-left:320.25pt;margin-top:207pt;width:69.15pt;height:97.05pt;z-index:2543083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49" style="position:absolute;margin-left:246.75pt;margin-top:613.95pt;width:69.15pt;height:97.05pt;z-index:2542960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47" style="position:absolute;margin-left:246.75pt;margin-top:512.3pt;width:69.15pt;height:97.05pt;z-index:2542940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45" style="position:absolute;margin-left:246.75pt;margin-top:409.8pt;width:69.15pt;height:97.05pt;z-index:2542919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43" style="position:absolute;margin-left:246.75pt;margin-top:307.95pt;width:69.15pt;height:97.05pt;z-index:2542899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51" style="position:absolute;margin-left:246.75pt;margin-top:207pt;width:69.15pt;height:97.05pt;z-index:2542981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21" style="position:absolute;margin-left:28.65pt;margin-top:207pt;width:68.3pt;height:97.05pt;z-index:2542673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08" type="#_x0000_t202" style="position:absolute;margin-left:398.5pt;margin-top:180pt;width:54pt;height:24pt;z-index:254254080;mso-width-relative:margin;mso-height-relative:margin" filled="f" stroked="f">
            <v:textbox style="mso-next-textbox:#_x0000_s10108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07" type="#_x0000_t202" style="position:absolute;margin-left:325.75pt;margin-top:180pt;width:54pt;height:24pt;z-index:254253056;mso-width-relative:margin;mso-height-relative:margin" filled="f" stroked="f">
            <v:textbox style="mso-next-textbox:#_x0000_s10107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06" type="#_x0000_t202" style="position:absolute;margin-left:253.75pt;margin-top:180pt;width:54pt;height:24pt;z-index:254252032;mso-width-relative:margin;mso-height-relative:margin" filled="f" stroked="f">
            <v:textbox style="mso-next-textbox:#_x0000_s10106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05" type="#_x0000_t202" style="position:absolute;margin-left:181pt;margin-top:180pt;width:54pt;height:24pt;z-index:254251008;mso-width-relative:margin;mso-height-relative:margin" filled="f" stroked="f">
            <v:textbox style="mso-next-textbox:#_x0000_s10105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04" type="#_x0000_t202" style="position:absolute;margin-left:108.25pt;margin-top:180pt;width:54pt;height:24pt;z-index:254249984;mso-width-relative:margin;mso-height-relative:margin" filled="f" stroked="f">
            <v:textbox style="mso-next-textbox:#_x0000_s10104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03" type="#_x0000_t202" style="position:absolute;margin-left:36.25pt;margin-top:180pt;width:53.25pt;height:24pt;z-index:254248960;mso-width-relative:margin;mso-height-relative:margin" filled="f" stroked="f">
            <v:textbox style="mso-next-textbox:#_x0000_s10103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09" type="#_x0000_t202" style="position:absolute;margin-left:471.25pt;margin-top:180pt;width:54pt;height:24pt;z-index:254255104;mso-width-relative:margin;mso-height-relative:margin" filled="f" stroked="f">
            <v:textbox style="mso-next-textbox:#_x0000_s10109">
              <w:txbxContent>
                <w:p w:rsidR="004C5604" w:rsidRPr="00EA34A0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EA34A0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EA34A0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77" style="position:absolute;margin-left:467.25pt;margin-top:512.15pt;width:68.25pt;height:97.05pt;z-index:2543247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76" type="#_x0000_t202" style="position:absolute;margin-left:465.5pt;margin-top:400.8pt;width:69pt;height:40.5pt;z-index:254323712;mso-width-relative:margin;mso-height-relative:margin" filled="f" stroked="f">
            <v:textbox style="mso-next-textbox:#_x0000_s10176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75" style="position:absolute;margin-left:467.25pt;margin-top:409.8pt;width:68.25pt;height:97.05pt;z-index:2543226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74" type="#_x0000_t202" style="position:absolute;margin-left:465.5pt;margin-top:298.95pt;width:69pt;height:40.5pt;z-index:254321664;mso-width-relative:margin;mso-height-relative:margin" filled="f" stroked="f">
            <v:textbox style="mso-next-textbox:#_x0000_s10174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73" style="position:absolute;margin-left:467.25pt;margin-top:307.95pt;width:68.25pt;height:97.05pt;z-index:2543206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82" type="#_x0000_t202" style="position:absolute;margin-left:465.5pt;margin-top:198pt;width:69pt;height:40.5pt;z-index:254329856;mso-width-relative:margin;mso-height-relative:margin" filled="f" stroked="f">
            <v:textbox style="mso-next-textbox:#_x0000_s10182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81" style="position:absolute;margin-left:467.25pt;margin-top:207pt;width:68.25pt;height:97.05pt;z-index:2543288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80" type="#_x0000_t202" style="position:absolute;margin-left:465.5pt;margin-top:604.95pt;width:69pt;height:40.5pt;z-index:254327808;mso-width-relative:margin;mso-height-relative:margin" filled="f" stroked="f">
            <v:textbox style="mso-next-textbox:#_x0000_s10180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0179" style="position:absolute;margin-left:467.25pt;margin-top:613.95pt;width:68.25pt;height:97.05pt;z-index:2543267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67" style="position:absolute;margin-left:393.75pt;margin-top:512.15pt;width:68.25pt;height:97.05pt;z-index:2543144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66" type="#_x0000_t202" style="position:absolute;margin-left:392pt;margin-top:400.8pt;width:69pt;height:40.5pt;z-index:254313472;mso-width-relative:margin;mso-height-relative:margin" filled="f" stroked="f">
            <v:textbox style="mso-next-textbox:#_x0000_s1016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65" style="position:absolute;margin-left:393.75pt;margin-top:409.8pt;width:68.25pt;height:97.05pt;z-index:2543124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64" type="#_x0000_t202" style="position:absolute;margin-left:392pt;margin-top:298.95pt;width:69pt;height:40.5pt;z-index:254311424;mso-width-relative:margin;mso-height-relative:margin" filled="f" stroked="f">
            <v:textbox style="mso-next-textbox:#_x0000_s1016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63" style="position:absolute;margin-left:393.75pt;margin-top:307.95pt;width:68.25pt;height:97.05pt;z-index:2543104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72" type="#_x0000_t202" style="position:absolute;margin-left:392pt;margin-top:198pt;width:69pt;height:40.5pt;z-index:254319616;mso-width-relative:margin;mso-height-relative:margin" filled="f" stroked="f">
            <v:textbox style="mso-next-textbox:#_x0000_s1017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71" style="position:absolute;margin-left:393.75pt;margin-top:207pt;width:68.25pt;height:97.05pt;z-index:2543185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70" type="#_x0000_t202" style="position:absolute;margin-left:392pt;margin-top:604.95pt;width:69pt;height:40.5pt;z-index:254317568;mso-width-relative:margin;mso-height-relative:margin" filled="f" stroked="f">
            <v:textbox style="mso-next-textbox:#_x0000_s1017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69" style="position:absolute;margin-left:393.75pt;margin-top:613.95pt;width:68.25pt;height:97.05pt;z-index:2543165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68" type="#_x0000_t202" style="position:absolute;margin-left:392pt;margin-top:7in;width:69pt;height:40.5pt;z-index:254315520;mso-width-relative:margin;mso-height-relative:margin" filled="f" stroked="f">
            <v:textbox style="mso-next-textbox:#_x0000_s1016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56" type="#_x0000_t202" style="position:absolute;margin-left:318.5pt;margin-top:400.8pt;width:69pt;height:40.5pt;z-index:254303232;mso-width-relative:margin;mso-height-relative:margin" filled="f" stroked="f">
            <v:textbox style="mso-next-textbox:#_x0000_s1015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54" type="#_x0000_t202" style="position:absolute;margin-left:318.5pt;margin-top:298.95pt;width:69pt;height:40.5pt;z-index:254301184;mso-width-relative:margin;mso-height-relative:margin" filled="f" stroked="f">
            <v:textbox style="mso-next-textbox:#_x0000_s1015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62" type="#_x0000_t202" style="position:absolute;margin-left:318.5pt;margin-top:198pt;width:69pt;height:40.5pt;z-index:254309376;mso-width-relative:margin;mso-height-relative:margin" filled="f" stroked="f">
            <v:textbox style="mso-next-textbox:#_x0000_s1016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60" type="#_x0000_t202" style="position:absolute;margin-left:318.5pt;margin-top:604.95pt;width:69pt;height:40.5pt;z-index:254307328;mso-width-relative:margin;mso-height-relative:margin" filled="f" stroked="f">
            <v:textbox style="mso-next-textbox:#_x0000_s1016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58" type="#_x0000_t202" style="position:absolute;margin-left:318.5pt;margin-top:7in;width:69pt;height:40.5pt;z-index:254305280;mso-width-relative:margin;mso-height-relative:margin" filled="f" stroked="f">
            <v:textbox style="mso-next-textbox:#_x0000_s1015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44" type="#_x0000_t202" style="position:absolute;margin-left:245pt;margin-top:298.95pt;width:69pt;height:40.5pt;z-index:254290944;mso-width-relative:margin;mso-height-relative:margin" filled="f" stroked="f">
            <v:textbox style="mso-next-textbox:#_x0000_s1014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52" type="#_x0000_t202" style="position:absolute;margin-left:245pt;margin-top:198pt;width:69pt;height:40.5pt;z-index:254299136;mso-width-relative:margin;mso-height-relative:margin" filled="f" stroked="f">
            <v:textbox style="mso-next-textbox:#_x0000_s1015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50" type="#_x0000_t202" style="position:absolute;margin-left:245pt;margin-top:604.95pt;width:69pt;height:40.5pt;z-index:254297088;mso-width-relative:margin;mso-height-relative:margin" filled="f" stroked="f">
            <v:textbox style="mso-next-textbox:#_x0000_s1015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48" type="#_x0000_t202" style="position:absolute;margin-left:245pt;margin-top:7in;width:69pt;height:40.5pt;z-index:254295040;mso-width-relative:margin;mso-height-relative:margin" filled="f" stroked="f">
            <v:textbox style="mso-next-textbox:#_x0000_s1014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46" type="#_x0000_t202" style="position:absolute;margin-left:245pt;margin-top:400.8pt;width:69pt;height:40.5pt;z-index:254292992;mso-width-relative:margin;mso-height-relative:margin" filled="f" stroked="f">
            <v:textbox style="mso-next-textbox:#_x0000_s1014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38" type="#_x0000_t202" style="position:absolute;margin-left:172.5pt;margin-top:7in;width:69pt;height:40.5pt;z-index:254284800;mso-width-relative:margin;mso-height-relative:margin" filled="f" stroked="f">
            <v:textbox style="mso-next-textbox:#_x0000_s1013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36" type="#_x0000_t202" style="position:absolute;margin-left:172.5pt;margin-top:400.8pt;width:69pt;height:40.5pt;z-index:254282752;mso-width-relative:margin;mso-height-relative:margin" filled="f" stroked="f">
            <v:textbox style="mso-next-textbox:#_x0000_s1013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34" type="#_x0000_t202" style="position:absolute;margin-left:172.5pt;margin-top:298.95pt;width:69pt;height:40.5pt;z-index:254280704;mso-width-relative:margin;mso-height-relative:margin" filled="f" stroked="f">
            <v:textbox style="mso-next-textbox:#_x0000_s1013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42" type="#_x0000_t202" style="position:absolute;margin-left:172.5pt;margin-top:198pt;width:69pt;height:40.5pt;z-index:254288896;mso-width-relative:margin;mso-height-relative:margin" filled="f" stroked="f">
            <v:textbox style="mso-next-textbox:#_x0000_s1014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0140" type="#_x0000_t202" style="position:absolute;margin-left:172.5pt;margin-top:604.95pt;width:69pt;height:40.5pt;z-index:254286848;mso-width-relative:margin;mso-height-relative:margin" filled="f" stroked="f">
            <v:textbox style="mso-next-textbox:#_x0000_s1014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30" type="#_x0000_t202" style="position:absolute;margin-left:99.75pt;margin-top:604.95pt;width:69pt;height:40.5pt;z-index:254276608;mso-width-relative:margin;mso-height-relative:margin" filled="f" stroked="f">
            <v:textbox style="mso-next-textbox:#_x0000_s1013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28" type="#_x0000_t202" style="position:absolute;margin-left:99.75pt;margin-top:7in;width:69pt;height:40.5pt;z-index:254274560;mso-width-relative:margin;mso-height-relative:margin" filled="f" stroked="f">
            <v:textbox style="mso-next-textbox:#_x0000_s10128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26" type="#_x0000_t202" style="position:absolute;margin-left:99.75pt;margin-top:400.8pt;width:69pt;height:40.5pt;z-index:254272512;mso-width-relative:margin;mso-height-relative:margin" filled="f" stroked="f">
            <v:textbox style="mso-next-textbox:#_x0000_s1012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24" type="#_x0000_t202" style="position:absolute;margin-left:99.75pt;margin-top:298.95pt;width:69pt;height:40.5pt;z-index:254270464;mso-width-relative:margin;mso-height-relative:margin" filled="f" stroked="f">
            <v:textbox style="mso-next-textbox:#_x0000_s1012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32" type="#_x0000_t202" style="position:absolute;margin-left:99.75pt;margin-top:198pt;width:69pt;height:40.5pt;z-index:254278656;mso-width-relative:margin;mso-height-relative:margin" filled="f" stroked="f">
            <v:textbox style="mso-next-textbox:#_x0000_s1013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0125" style="position:absolute;margin-left:101.5pt;margin-top:409.8pt;width:68.25pt;height:97.05pt;z-index:2542714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23" style="position:absolute;margin-left:101.5pt;margin-top:307.95pt;width:68.25pt;height:97.05pt;z-index:2542694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31" style="position:absolute;margin-left:101.5pt;margin-top:207pt;width:68.25pt;height:97.05pt;z-index:2542776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29" style="position:absolute;margin-left:101.5pt;margin-top:613.95pt;width:68.25pt;height:97.05pt;z-index:2542755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27" style="position:absolute;margin-left:101.5pt;margin-top:512.15pt;width:68.25pt;height:97.05pt;z-index:2542735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17" type="#_x0000_t202" style="position:absolute;margin-left:30pt;margin-top:7in;width:69pt;height:40.5pt;z-index:254263296;mso-width-relative:margin;mso-height-relative:margin" filled="f" stroked="f">
            <v:textbox style="mso-next-textbox:#_x0000_s10117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19" type="#_x0000_t202" style="position:absolute;margin-left:30pt;margin-top:604.95pt;width:69pt;height:40.5pt;z-index:254265344;mso-width-relative:margin;mso-height-relative:margin" filled="f" stroked="f">
            <v:textbox style="mso-next-textbox:#_x0000_s1011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18" style="position:absolute;margin-left:29.75pt;margin-top:613.95pt;width:68.25pt;height:97.05pt;z-index:2542643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16" style="position:absolute;margin-left:28.75pt;margin-top:512.15pt;width:68.25pt;height:97.05pt;z-index:2542622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0114" style="position:absolute;margin-left:28.75pt;margin-top:409.8pt;width:68.25pt;height:97.05pt;z-index:2542602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22" type="#_x0000_t202" style="position:absolute;margin-left:28pt;margin-top:198pt;width:69pt;height:40.5pt;z-index:254268416;mso-width-relative:margin;mso-height-relative:margin" filled="f" stroked="f">
            <v:textbox style="mso-next-textbox:#_x0000_s1012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0112" type="#_x0000_t202" style="position:absolute;margin-left:28.75pt;margin-top:298.95pt;width:69pt;height:40.5pt;z-index:254258176;mso-width-relative:margin;mso-height-relative:margin" filled="f" stroked="f">
            <v:textbox style="mso-next-textbox:#_x0000_s1011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11" style="position:absolute;margin-left:28.75pt;margin-top:307.95pt;width:68.25pt;height:97.05pt;z-index:2542571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15" type="#_x0000_t202" style="position:absolute;margin-left:28.75pt;margin-top:400.8pt;width:69pt;height:40.5pt;z-index:254261248;mso-width-relative:margin;mso-height-relative:margin" filled="f" stroked="f">
            <v:textbox style="mso-next-textbox:#_x0000_s1011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0178" type="#_x0000_t202" style="position:absolute;margin-left:465.5pt;margin-top:7in;width:69pt;height:40.5pt;z-index:254325760;mso-width-relative:margin;mso-height-relative:margin" filled="f" stroked="f">
            <v:textbox style="mso-next-textbox:#_x0000_s10178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0100" style="position:absolute;margin-left:7.1pt;margin-top:174.05pt;width:546.5pt;height:563.95pt;z-index:254244864" fillcolor="#8db3e2 [1311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0120" type="#_x0000_t202" style="position:absolute;margin-left:7.1pt;margin-top:1in;width:546.5pt;height:81pt;z-index:254266368;mso-width-relative:margin;mso-height-relative:margin" filled="f" stroked="f">
            <v:textbox style="mso-next-textbox:#_x0000_s10120">
              <w:txbxContent>
                <w:p w:rsidR="004C5604" w:rsidRPr="00DF64F8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120"/>
                      <w:szCs w:val="120"/>
                    </w:rPr>
                  </w:pPr>
                  <w:r w:rsidRPr="00DF64F8"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7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0110" type="#_x0000_t202" style="position:absolute;margin-left:7.1pt;margin-top:2in;width:546.5pt;height:30.05pt;z-index:254256128;mso-width-relative:margin;mso-height-relative:margin" filled="f" stroked="f">
            <v:textbox style="mso-next-textbox:#_x0000_s10110">
              <w:txbxContent>
                <w:p w:rsidR="004C5604" w:rsidRPr="00DF64F8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</w:pPr>
                  <w:r w:rsidRPr="00DF64F8">
                    <w:rPr>
                      <w:rFonts w:ascii="Century" w:hAnsi="Century" w:hint="eastAsia"/>
                      <w:b/>
                      <w:color w:val="FFFFFF" w:themeColor="background1"/>
                      <w:sz w:val="40"/>
                      <w:szCs w:val="40"/>
                    </w:rPr>
                    <w:t>JULY</w:t>
                  </w:r>
                  <w:r w:rsidRPr="006513BC">
                    <w:rPr>
                      <w:rFonts w:ascii="MS PGothic" w:eastAsia="MS PGothic" w:hAnsi="MS PGothic"/>
                      <w:b/>
                      <w:color w:val="FFFFFF" w:themeColor="background1"/>
                      <w:sz w:val="40"/>
                      <w:szCs w:val="40"/>
                    </w:rPr>
                    <w:t xml:space="preserve">　</w:t>
                  </w:r>
                  <w:r w:rsidRPr="00DF64F8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0113" type="#_x0000_t202" style="position:absolute;margin-left:28.75pt;margin-top:423pt;width:42.75pt;height:21.75pt;z-index:254259200;mso-width-relative:margin;mso-height-relative:margin" filled="f" stroked="f">
            <v:textbox style="mso-next-textbox:#_x0000_s10113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33292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19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0185" style="position:absolute;left:0;text-align:left;margin-left:174.25pt;margin-top:-394.1pt;width:64.5pt;height:70.5pt;z-index:-24898150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184" style="position:absolute;left:0;text-align:left;margin-left:174.25pt;margin-top:-394.1pt;width:68.25pt;height:70.5pt;z-index:-24898252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3A24F5" w:rsidP="00F4194B">
      <w:pPr>
        <w:widowControl/>
        <w:jc w:val="left"/>
      </w:pPr>
      <w:r w:rsidRPr="00A47B24">
        <w:rPr>
          <w:noProof/>
        </w:rPr>
        <w:pict>
          <v:rect id="_x0000_s10201" style="position:absolute;margin-left:30pt;margin-top:613.95pt;width:68.25pt;height:97.05pt;z-index:25435136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0213" type="#_x0000_t202" style="position:absolute;margin-left:84pt;margin-top:604.95pt;width:84.75pt;height:40.5pt;z-index:254363648;mso-width-relative:margin;mso-height-relative:margin" filled="f" stroked="f">
            <v:textbox style="mso-next-textbox:#_x0000_s1021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24/31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02" type="#_x0000_t202" style="position:absolute;margin-left:15.75pt;margin-top:604.95pt;width:83.25pt;height:40.5pt;z-index:254352384;mso-width-relative:margin;mso-height-relative:margin" filled="f" stroked="f">
            <v:textbox style="mso-next-textbox:#_x0000_s1020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23/30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0222" style="position:absolute;margin-left:174.25pt;margin-top:613.95pt;width:67.45pt;height:97.05pt;z-index:25437286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20" style="position:absolute;margin-left:174.25pt;margin-top:512.15pt;width:67.45pt;height:97.05pt;z-index:254370816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18" style="position:absolute;margin-left:174.25pt;margin-top:409.8pt;width:67.45pt;height:97.05pt;z-index:254368768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16" style="position:absolute;margin-left:174.25pt;margin-top:307.95pt;width:67.45pt;height:97.05pt;z-index:25436672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24" style="position:absolute;margin-left:174.25pt;margin-top:207pt;width:67.45pt;height:97.05pt;z-index:25437491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290" style="position:absolute;margin-left:320.25pt;margin-top:613.95pt;width:69.15pt;height:97.05pt;z-index:25439334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288" style="position:absolute;margin-left:320.25pt;margin-top:512.15pt;width:69.15pt;height:97.05pt;z-index:254391296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38" style="position:absolute;margin-left:320.25pt;margin-top:409.8pt;width:69.15pt;height:97.05pt;z-index:254389248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36" style="position:absolute;margin-left:320.25pt;margin-top:307.95pt;width:69.15pt;height:97.05pt;z-index:25438720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292" style="position:absolute;margin-left:320.25pt;margin-top:207pt;width:69.15pt;height:97.05pt;z-index:25439539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32" style="position:absolute;margin-left:246.75pt;margin-top:613.95pt;width:69.15pt;height:97.05pt;z-index:25438310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30" style="position:absolute;margin-left:246.75pt;margin-top:512.3pt;width:69.15pt;height:97.05pt;z-index:254381056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28" style="position:absolute;margin-left:246.75pt;margin-top:409.8pt;width:69.15pt;height:97.05pt;z-index:254379008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26" style="position:absolute;margin-left:246.75pt;margin-top:307.95pt;width:69.15pt;height:97.05pt;z-index:25437696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34" style="position:absolute;margin-left:246.75pt;margin-top:207pt;width:69.15pt;height:97.05pt;z-index:25438515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04" style="position:absolute;margin-left:28.65pt;margin-top:207pt;width:68.3pt;height:97.05pt;z-index:25435443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0191" type="#_x0000_t202" style="position:absolute;margin-left:398.5pt;margin-top:180pt;width:54pt;height:24pt;z-index:254341120;mso-width-relative:margin;mso-height-relative:margin" filled="f" stroked="f">
            <v:textbox style="mso-next-textbox:#_x0000_s10191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90" type="#_x0000_t202" style="position:absolute;margin-left:325.75pt;margin-top:180pt;width:54pt;height:24pt;z-index:254340096;mso-width-relative:margin;mso-height-relative:margin" filled="f" stroked="f">
            <v:textbox style="mso-next-textbox:#_x0000_s10190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89" type="#_x0000_t202" style="position:absolute;margin-left:253.75pt;margin-top:180pt;width:54pt;height:24pt;z-index:254339072;mso-width-relative:margin;mso-height-relative:margin" filled="f" stroked="f">
            <v:textbox style="mso-next-textbox:#_x0000_s10189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88" type="#_x0000_t202" style="position:absolute;margin-left:181pt;margin-top:180pt;width:54pt;height:24pt;z-index:254338048;mso-width-relative:margin;mso-height-relative:margin" filled="f" stroked="f">
            <v:textbox style="mso-next-textbox:#_x0000_s10188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87" type="#_x0000_t202" style="position:absolute;margin-left:108.25pt;margin-top:180pt;width:54pt;height:24pt;z-index:254337024;mso-width-relative:margin;mso-height-relative:margin" filled="f" stroked="f">
            <v:textbox style="mso-next-textbox:#_x0000_s10187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86" type="#_x0000_t202" style="position:absolute;margin-left:36.25pt;margin-top:180pt;width:53.25pt;height:24pt;z-index:254336000;mso-width-relative:margin;mso-height-relative:margin" filled="f" stroked="f">
            <v:textbox style="mso-next-textbox:#_x0000_s10186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92" type="#_x0000_t202" style="position:absolute;margin-left:471.25pt;margin-top:180pt;width:54pt;height:24pt;z-index:254342144;mso-width-relative:margin;mso-height-relative:margin" filled="f" stroked="f">
            <v:textbox style="mso-next-textbox:#_x0000_s10192">
              <w:txbxContent>
                <w:p w:rsidR="004C5604" w:rsidRPr="00EA34A0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EA34A0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EA34A0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08" style="position:absolute;margin-left:467.25pt;margin-top:512.15pt;width:68.25pt;height:97.05pt;z-index:254411776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307" type="#_x0000_t202" style="position:absolute;margin-left:465.5pt;margin-top:400.8pt;width:69pt;height:40.5pt;z-index:254410752;mso-width-relative:margin;mso-height-relative:margin" filled="f" stroked="f">
            <v:textbox style="mso-next-textbox:#_x0000_s12307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06" style="position:absolute;margin-left:467.25pt;margin-top:409.8pt;width:68.25pt;height:97.05pt;z-index:254409728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305" type="#_x0000_t202" style="position:absolute;margin-left:465.5pt;margin-top:298.95pt;width:69pt;height:40.5pt;z-index:254408704;mso-width-relative:margin;mso-height-relative:margin" filled="f" stroked="f">
            <v:textbox style="mso-next-textbox:#_x0000_s12305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04" style="position:absolute;margin-left:467.25pt;margin-top:307.95pt;width:68.25pt;height:97.05pt;z-index:25440768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313" type="#_x0000_t202" style="position:absolute;margin-left:465.5pt;margin-top:198pt;width:69pt;height:40.5pt;z-index:254416896;mso-width-relative:margin;mso-height-relative:margin" filled="f" stroked="f">
            <v:textbox style="mso-next-textbox:#_x0000_s12313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12" style="position:absolute;margin-left:467.25pt;margin-top:207pt;width:68.25pt;height:97.05pt;z-index:25441587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311" type="#_x0000_t202" style="position:absolute;margin-left:465.5pt;margin-top:604.95pt;width:69pt;height:40.5pt;z-index:254414848;mso-width-relative:margin;mso-height-relative:margin" filled="f" stroked="f">
            <v:textbox style="mso-next-textbox:#_x0000_s12311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10" style="position:absolute;margin-left:467.25pt;margin-top:613.95pt;width:68.25pt;height:97.05pt;z-index:25441382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298" style="position:absolute;margin-left:393.75pt;margin-top:512.15pt;width:68.25pt;height:97.05pt;z-index:254401536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297" type="#_x0000_t202" style="position:absolute;margin-left:392pt;margin-top:400.8pt;width:69pt;height:40.5pt;z-index:254400512;mso-width-relative:margin;mso-height-relative:margin" filled="f" stroked="f">
            <v:textbox style="mso-next-textbox:#_x0000_s1229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296" style="position:absolute;margin-left:393.75pt;margin-top:409.8pt;width:68.25pt;height:97.05pt;z-index:254399488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295" type="#_x0000_t202" style="position:absolute;margin-left:392pt;margin-top:298.95pt;width:69pt;height:40.5pt;z-index:254398464;mso-width-relative:margin;mso-height-relative:margin" filled="f" stroked="f">
            <v:textbox style="mso-next-textbox:#_x0000_s1229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294" style="position:absolute;margin-left:393.75pt;margin-top:307.95pt;width:68.25pt;height:97.05pt;z-index:25439744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303" type="#_x0000_t202" style="position:absolute;margin-left:392pt;margin-top:198pt;width:69pt;height:40.5pt;z-index:254406656;mso-width-relative:margin;mso-height-relative:margin" filled="f" stroked="f">
            <v:textbox style="mso-next-textbox:#_x0000_s1230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02" style="position:absolute;margin-left:393.75pt;margin-top:207pt;width:68.25pt;height:97.05pt;z-index:25440563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301" type="#_x0000_t202" style="position:absolute;margin-left:392pt;margin-top:604.95pt;width:69pt;height:40.5pt;z-index:254404608;mso-width-relative:margin;mso-height-relative:margin" filled="f" stroked="f">
            <v:textbox style="mso-next-textbox:#_x0000_s1230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2300" style="position:absolute;margin-left:393.75pt;margin-top:613.95pt;width:68.25pt;height:97.05pt;z-index:25440358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2299" type="#_x0000_t202" style="position:absolute;margin-left:392pt;margin-top:7in;width:69pt;height:40.5pt;z-index:254402560;mso-width-relative:margin;mso-height-relative:margin" filled="f" stroked="f">
            <v:textbox style="mso-next-textbox:#_x0000_s1229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39" type="#_x0000_t202" style="position:absolute;margin-left:318.5pt;margin-top:400.8pt;width:69pt;height:40.5pt;z-index:254390272;mso-width-relative:margin;mso-height-relative:margin" filled="f" stroked="f">
            <v:textbox style="mso-next-textbox:#_x0000_s1023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37" type="#_x0000_t202" style="position:absolute;margin-left:318.5pt;margin-top:298.95pt;width:69pt;height:40.5pt;z-index:254388224;mso-width-relative:margin;mso-height-relative:margin" filled="f" stroked="f">
            <v:textbox style="mso-next-textbox:#_x0000_s1023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2293" type="#_x0000_t202" style="position:absolute;margin-left:318.5pt;margin-top:198pt;width:69pt;height:40.5pt;z-index:254396416;mso-width-relative:margin;mso-height-relative:margin" filled="f" stroked="f">
            <v:textbox style="mso-next-textbox:#_x0000_s1229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2291" type="#_x0000_t202" style="position:absolute;margin-left:318.5pt;margin-top:604.95pt;width:69pt;height:40.5pt;z-index:254394368;mso-width-relative:margin;mso-height-relative:margin" filled="f" stroked="f">
            <v:textbox style="mso-next-textbox:#_x0000_s1229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2289" type="#_x0000_t202" style="position:absolute;margin-left:318.5pt;margin-top:7in;width:69pt;height:40.5pt;z-index:254392320;mso-width-relative:margin;mso-height-relative:margin" filled="f" stroked="f">
            <v:textbox style="mso-next-textbox:#_x0000_s1228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27" type="#_x0000_t202" style="position:absolute;margin-left:245pt;margin-top:298.95pt;width:69pt;height:40.5pt;z-index:254377984;mso-width-relative:margin;mso-height-relative:margin" filled="f" stroked="f">
            <v:textbox style="mso-next-textbox:#_x0000_s1022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35" type="#_x0000_t202" style="position:absolute;margin-left:245pt;margin-top:198pt;width:69pt;height:40.5pt;z-index:254386176;mso-width-relative:margin;mso-height-relative:margin" filled="f" stroked="f">
            <v:textbox style="mso-next-textbox:#_x0000_s1023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33" type="#_x0000_t202" style="position:absolute;margin-left:245pt;margin-top:604.95pt;width:69pt;height:40.5pt;z-index:254384128;mso-width-relative:margin;mso-height-relative:margin" filled="f" stroked="f">
            <v:textbox style="mso-next-textbox:#_x0000_s1023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31" type="#_x0000_t202" style="position:absolute;margin-left:245pt;margin-top:7in;width:69pt;height:40.5pt;z-index:254382080;mso-width-relative:margin;mso-height-relative:margin" filled="f" stroked="f">
            <v:textbox style="mso-next-textbox:#_x0000_s1023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29" type="#_x0000_t202" style="position:absolute;margin-left:245pt;margin-top:400.8pt;width:69pt;height:40.5pt;z-index:254380032;mso-width-relative:margin;mso-height-relative:margin" filled="f" stroked="f">
            <v:textbox style="mso-next-textbox:#_x0000_s1022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21" type="#_x0000_t202" style="position:absolute;margin-left:172.5pt;margin-top:7in;width:69pt;height:40.5pt;z-index:254371840;mso-width-relative:margin;mso-height-relative:margin" filled="f" stroked="f">
            <v:textbox style="mso-next-textbox:#_x0000_s1022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19" type="#_x0000_t202" style="position:absolute;margin-left:172.5pt;margin-top:400.8pt;width:69pt;height:40.5pt;z-index:254369792;mso-width-relative:margin;mso-height-relative:margin" filled="f" stroked="f">
            <v:textbox style="mso-next-textbox:#_x0000_s1021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17" type="#_x0000_t202" style="position:absolute;margin-left:172.5pt;margin-top:298.95pt;width:69pt;height:40.5pt;z-index:254367744;mso-width-relative:margin;mso-height-relative:margin" filled="f" stroked="f">
            <v:textbox style="mso-next-textbox:#_x0000_s1021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25" type="#_x0000_t202" style="position:absolute;margin-left:172.5pt;margin-top:198pt;width:69pt;height:40.5pt;z-index:254375936;mso-width-relative:margin;mso-height-relative:margin" filled="f" stroked="f">
            <v:textbox style="mso-next-textbox:#_x0000_s1022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23" type="#_x0000_t202" style="position:absolute;margin-left:172.5pt;margin-top:604.95pt;width:69pt;height:40.5pt;z-index:254373888;mso-width-relative:margin;mso-height-relative:margin" filled="f" stroked="f">
            <v:textbox style="mso-next-textbox:#_x0000_s1022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11" type="#_x0000_t202" style="position:absolute;margin-left:99.75pt;margin-top:7in;width:69pt;height:40.5pt;z-index:254361600;mso-width-relative:margin;mso-height-relative:margin" filled="f" stroked="f">
            <v:textbox style="mso-next-textbox:#_x0000_s1021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09" type="#_x0000_t202" style="position:absolute;margin-left:99.75pt;margin-top:400.8pt;width:69pt;height:40.5pt;z-index:254359552;mso-width-relative:margin;mso-height-relative:margin" filled="f" stroked="f">
            <v:textbox style="mso-next-textbox:#_x0000_s1020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07" type="#_x0000_t202" style="position:absolute;margin-left:99.75pt;margin-top:298.95pt;width:69pt;height:40.5pt;z-index:254357504;mso-width-relative:margin;mso-height-relative:margin" filled="f" stroked="f">
            <v:textbox style="mso-next-textbox:#_x0000_s1020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215" type="#_x0000_t202" style="position:absolute;margin-left:99.75pt;margin-top:198pt;width:69pt;height:40.5pt;z-index:254365696;mso-width-relative:margin;mso-height-relative:margin" filled="f" stroked="f">
            <v:textbox style="mso-next-textbox:#_x0000_s1021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0208" style="position:absolute;margin-left:101.5pt;margin-top:409.8pt;width:68.25pt;height:97.05pt;z-index:254358528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06" style="position:absolute;margin-left:101.5pt;margin-top:307.95pt;width:68.25pt;height:97.05pt;z-index:254356480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14" style="position:absolute;margin-left:101.5pt;margin-top:207pt;width:68.25pt;height:97.05pt;z-index:25436467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12" style="position:absolute;margin-left:101.5pt;margin-top:613.95pt;width:68.25pt;height:97.05pt;z-index:25436262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210" style="position:absolute;margin-left:101.5pt;margin-top:512.15pt;width:68.25pt;height:97.05pt;z-index:254360576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0200" type="#_x0000_t202" style="position:absolute;margin-left:30pt;margin-top:7in;width:69pt;height:40.5pt;z-index:254350336;mso-width-relative:margin;mso-height-relative:margin" filled="f" stroked="f">
            <v:textbox style="mso-next-textbox:#_x0000_s10200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0199" style="position:absolute;margin-left:28.75pt;margin-top:512.15pt;width:68.25pt;height:97.05pt;z-index:25434931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0197" style="position:absolute;margin-left:28.75pt;margin-top:409.8pt;width:68.25pt;height:97.05pt;z-index:254347264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0205" type="#_x0000_t202" style="position:absolute;margin-left:28pt;margin-top:198pt;width:69pt;height:40.5pt;z-index:254355456;mso-width-relative:margin;mso-height-relative:margin" filled="f" stroked="f">
            <v:textbox style="mso-next-textbox:#_x0000_s1020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0195" type="#_x0000_t202" style="position:absolute;margin-left:28.75pt;margin-top:298.95pt;width:69pt;height:40.5pt;z-index:254345216;mso-width-relative:margin;mso-height-relative:margin" filled="f" stroked="f">
            <v:textbox style="mso-next-textbox:#_x0000_s1019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0194" style="position:absolute;margin-left:28.75pt;margin-top:307.95pt;width:68.25pt;height:97.05pt;z-index:254344192" fillcolor="white [3212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0198" type="#_x0000_t202" style="position:absolute;margin-left:28.75pt;margin-top:400.8pt;width:69pt;height:40.5pt;z-index:254348288;mso-width-relative:margin;mso-height-relative:margin" filled="f" stroked="f">
            <v:textbox style="mso-next-textbox:#_x0000_s10198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shape id="_x0000_s12309" type="#_x0000_t202" style="position:absolute;margin-left:465.5pt;margin-top:7in;width:69pt;height:40.5pt;z-index:254412800;mso-width-relative:margin;mso-height-relative:margin" filled="f" stroked="f">
            <v:textbox style="mso-next-textbox:#_x0000_s12309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="00A47B24" w:rsidRPr="00A47B24">
        <w:rPr>
          <w:noProof/>
        </w:rPr>
        <w:pict>
          <v:rect id="_x0000_s10183" style="position:absolute;margin-left:7.1pt;margin-top:174.05pt;width:546.5pt;height:563.95pt;z-index:254331904" fillcolor="#92cddc [1944]" strok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shape id="_x0000_s10203" type="#_x0000_t202" style="position:absolute;margin-left:7.1pt;margin-top:1in;width:546.5pt;height:81pt;z-index:254353408;mso-width-relative:margin;mso-height-relative:margin" filled="f" stroked="f">
            <v:textbox style="mso-next-textbox:#_x0000_s10203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120"/>
                      <w:szCs w:val="12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8</w:t>
                  </w:r>
                </w:p>
              </w:txbxContent>
            </v:textbox>
            <w10:wrap type="square"/>
          </v:shape>
        </w:pict>
      </w:r>
      <w:r w:rsidR="00A47B24" w:rsidRPr="00A47B24">
        <w:rPr>
          <w:noProof/>
        </w:rPr>
        <w:pict>
          <v:shape id="_x0000_s10193" type="#_x0000_t202" style="position:absolute;margin-left:7.1pt;margin-top:2in;width:546.5pt;height:30.05pt;z-index:254343168;mso-width-relative:margin;mso-height-relative:margin" filled="f" stroked="f">
            <v:textbox style="mso-next-textbox:#_x0000_s10193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40"/>
                      <w:szCs w:val="40"/>
                    </w:rPr>
                    <w:t>AUGUST</w:t>
                  </w:r>
                  <w:r w:rsidRPr="006513BC">
                    <w:rPr>
                      <w:rFonts w:ascii="MS PGothic" w:eastAsia="MS PGothic" w:hAnsi="MS PGothic"/>
                      <w:b/>
                      <w:color w:val="FFFFFF" w:themeColor="background1"/>
                      <w:sz w:val="40"/>
                      <w:szCs w:val="40"/>
                    </w:rPr>
                    <w:t xml:space="preserve">　</w:t>
                  </w:r>
                  <w:r w:rsidRPr="00D57993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="00A47B24" w:rsidRPr="00A47B24">
        <w:rPr>
          <w:noProof/>
        </w:rPr>
        <w:pict>
          <v:shape id="_x0000_s10196" type="#_x0000_t202" style="position:absolute;margin-left:28.75pt;margin-top:423pt;width:42.75pt;height:21.75pt;z-index:254346240;mso-width-relative:margin;mso-height-relative:margin" filled="f" stroked="f">
            <v:textbox style="mso-next-textbox:#_x0000_s10196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41996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20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2316" style="position:absolute;left:0;text-align:left;margin-left:174.25pt;margin-top:-394.1pt;width:64.5pt;height:70.5pt;z-index:-24889446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315" style="position:absolute;left:0;text-align:left;margin-left:174.25pt;margin-top:-394.1pt;width:68.25pt;height:70.5pt;z-index:-24889548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17" type="#_x0000_t202" style="position:absolute;margin-left:254.25pt;margin-top:540pt;width:66pt;height:21.75pt;z-index:254836736;mso-width-relative:margin;mso-height-relative:margin" filled="f" stroked="f">
            <v:textbox style="mso-next-textbox:#_x0000_s13217">
              <w:txbxContent>
                <w:p w:rsidR="004C5604" w:rsidRPr="006513BC" w:rsidRDefault="004C5604" w:rsidP="00EB40C5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秋分の日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3216" type="#_x0000_t202" style="position:absolute;margin-left:179pt;margin-top:540pt;width:66pt;height:21.75pt;z-index:254835712;mso-width-relative:margin;mso-height-relative:margin" filled="f" stroked="f">
            <v:textbox style="mso-next-textbox:#_x0000_s13216">
              <w:txbxContent>
                <w:p w:rsidR="004C5604" w:rsidRPr="006513BC" w:rsidRDefault="004C5604" w:rsidP="00EB40C5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国民の休日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51" style="position:absolute;margin-left:174.25pt;margin-top:512.3pt;width:67.45pt;height:97.05pt;z-index:2544578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3215" type="#_x0000_t202" style="position:absolute;margin-left:108.25pt;margin-top:540pt;width:66pt;height:21.75pt;z-index:254834688;mso-width-relative:margin;mso-height-relative:margin" filled="f" stroked="f">
            <v:textbox style="mso-next-textbox:#_x0000_s13215">
              <w:txbxContent>
                <w:p w:rsidR="004C5604" w:rsidRPr="006513BC" w:rsidRDefault="004C5604" w:rsidP="00EB40C5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6513BC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敬老の日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53" style="position:absolute;margin-left:174.25pt;margin-top:613.95pt;width:67.45pt;height:97.05pt;z-index:2544599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49" style="position:absolute;margin-left:174.25pt;margin-top:409.8pt;width:67.45pt;height:97.05pt;z-index:2544558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47" style="position:absolute;margin-left:174.25pt;margin-top:307.95pt;width:67.45pt;height:97.05pt;z-index:2544537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55" style="position:absolute;margin-left:174.25pt;margin-top:207pt;width:67.45pt;height:97.05pt;z-index:2544619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73" style="position:absolute;margin-left:320.25pt;margin-top:613.95pt;width:69.15pt;height:97.05pt;z-index:2544803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71" style="position:absolute;margin-left:320.25pt;margin-top:512.15pt;width:69.15pt;height:97.05pt;z-index:2544783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69" style="position:absolute;margin-left:320.25pt;margin-top:409.8pt;width:69.15pt;height:97.05pt;z-index:2544762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67" style="position:absolute;margin-left:320.25pt;margin-top:307.95pt;width:69.15pt;height:97.05pt;z-index:2544742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75" style="position:absolute;margin-left:320.25pt;margin-top:207pt;width:69.15pt;height:97.05pt;z-index:2544824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63" style="position:absolute;margin-left:246.75pt;margin-top:613.95pt;width:69.15pt;height:97.05pt;z-index:2544701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61" style="position:absolute;margin-left:246.75pt;margin-top:512.3pt;width:69.15pt;height:97.05pt;z-index:2544680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59" style="position:absolute;margin-left:246.75pt;margin-top:409.8pt;width:69.15pt;height:97.05pt;z-index:2544660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57" style="position:absolute;margin-left:246.75pt;margin-top:307.95pt;width:69.15pt;height:97.05pt;z-index:2544640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65" style="position:absolute;margin-left:246.75pt;margin-top:207pt;width:69.15pt;height:97.05pt;z-index:2544721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35" style="position:absolute;margin-left:28.65pt;margin-top:207pt;width:68.3pt;height:97.05pt;z-index:2544414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22" type="#_x0000_t202" style="position:absolute;margin-left:398.5pt;margin-top:180pt;width:54pt;height:24pt;z-index:254428160;mso-width-relative:margin;mso-height-relative:margin" filled="f" stroked="f">
            <v:textbox style="mso-next-textbox:#_x0000_s12322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21" type="#_x0000_t202" style="position:absolute;margin-left:325.75pt;margin-top:180pt;width:54pt;height:24pt;z-index:254427136;mso-width-relative:margin;mso-height-relative:margin" filled="f" stroked="f">
            <v:textbox style="mso-next-textbox:#_x0000_s12321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20" type="#_x0000_t202" style="position:absolute;margin-left:253.75pt;margin-top:180pt;width:54pt;height:24pt;z-index:254426112;mso-width-relative:margin;mso-height-relative:margin" filled="f" stroked="f">
            <v:textbox style="mso-next-textbox:#_x0000_s12320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19" type="#_x0000_t202" style="position:absolute;margin-left:181pt;margin-top:180pt;width:54pt;height:24pt;z-index:254425088;mso-width-relative:margin;mso-height-relative:margin" filled="f" stroked="f">
            <v:textbox style="mso-next-textbox:#_x0000_s12319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18" type="#_x0000_t202" style="position:absolute;margin-left:108.25pt;margin-top:180pt;width:54pt;height:24pt;z-index:254424064;mso-width-relative:margin;mso-height-relative:margin" filled="f" stroked="f">
            <v:textbox style="mso-next-textbox:#_x0000_s12318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17" type="#_x0000_t202" style="position:absolute;margin-left:36.25pt;margin-top:180pt;width:53.25pt;height:24pt;z-index:254423040;mso-width-relative:margin;mso-height-relative:margin" filled="f" stroked="f">
            <v:textbox style="mso-next-textbox:#_x0000_s12317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23" type="#_x0000_t202" style="position:absolute;margin-left:471.25pt;margin-top:180pt;width:54pt;height:24pt;z-index:254429184;mso-width-relative:margin;mso-height-relative:margin" filled="f" stroked="f">
            <v:textbox style="mso-next-textbox:#_x0000_s12323">
              <w:txbxContent>
                <w:p w:rsidR="004C5604" w:rsidRPr="00EA34A0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EA34A0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EA34A0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91" style="position:absolute;margin-left:467.25pt;margin-top:512.15pt;width:68.25pt;height:97.05pt;z-index:2544988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90" type="#_x0000_t202" style="position:absolute;margin-left:465.5pt;margin-top:400.8pt;width:69pt;height:40.5pt;z-index:254497792;mso-width-relative:margin;mso-height-relative:margin" filled="f" stroked="f">
            <v:textbox style="mso-next-textbox:#_x0000_s12390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89" style="position:absolute;margin-left:467.25pt;margin-top:409.8pt;width:68.25pt;height:97.05pt;z-index:2544967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88" type="#_x0000_t202" style="position:absolute;margin-left:465.5pt;margin-top:298.95pt;width:69pt;height:40.5pt;z-index:254495744;mso-width-relative:margin;mso-height-relative:margin" filled="f" stroked="f">
            <v:textbox style="mso-next-textbox:#_x0000_s12388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87" style="position:absolute;margin-left:467.25pt;margin-top:307.95pt;width:68.25pt;height:97.05pt;z-index:2544947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96" type="#_x0000_t202" style="position:absolute;margin-left:465.5pt;margin-top:198pt;width:69pt;height:40.5pt;z-index:254503936;mso-width-relative:margin;mso-height-relative:margin" filled="f" stroked="f">
            <v:textbox style="mso-next-textbox:#_x0000_s12396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95" style="position:absolute;margin-left:467.25pt;margin-top:207pt;width:68.25pt;height:97.05pt;z-index:2545029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94" type="#_x0000_t202" style="position:absolute;margin-left:465.5pt;margin-top:604.95pt;width:69pt;height:40.5pt;z-index:254501888;mso-width-relative:margin;mso-height-relative:margin" filled="f" stroked="f">
            <v:textbox style="mso-next-textbox:#_x0000_s12394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393" style="position:absolute;margin-left:467.25pt;margin-top:613.95pt;width:68.25pt;height:97.05pt;z-index:2545008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81" style="position:absolute;margin-left:393.75pt;margin-top:512.15pt;width:68.25pt;height:97.05pt;z-index:2544885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80" type="#_x0000_t202" style="position:absolute;margin-left:392pt;margin-top:400.8pt;width:69pt;height:40.5pt;z-index:254487552;mso-width-relative:margin;mso-height-relative:margin" filled="f" stroked="f">
            <v:textbox style="mso-next-textbox:#_x0000_s1238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79" style="position:absolute;margin-left:393.75pt;margin-top:409.8pt;width:68.25pt;height:97.05pt;z-index:2544865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78" type="#_x0000_t202" style="position:absolute;margin-left:392pt;margin-top:298.95pt;width:69pt;height:40.5pt;z-index:254485504;mso-width-relative:margin;mso-height-relative:margin" filled="f" stroked="f">
            <v:textbox style="mso-next-textbox:#_x0000_s1237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77" style="position:absolute;margin-left:393.75pt;margin-top:307.95pt;width:68.25pt;height:97.05pt;z-index:2544844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86" type="#_x0000_t202" style="position:absolute;margin-left:392pt;margin-top:198pt;width:69pt;height:40.5pt;z-index:254493696;mso-width-relative:margin;mso-height-relative:margin" filled="f" stroked="f">
            <v:textbox style="mso-next-textbox:#_x0000_s1238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85" style="position:absolute;margin-left:393.75pt;margin-top:207pt;width:68.25pt;height:97.05pt;z-index:2544926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84" type="#_x0000_t202" style="position:absolute;margin-left:392pt;margin-top:604.95pt;width:69pt;height:40.5pt;z-index:254491648;mso-width-relative:margin;mso-height-relative:margin" filled="f" stroked="f">
            <v:textbox style="mso-next-textbox:#_x0000_s1238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383" style="position:absolute;margin-left:393.75pt;margin-top:613.95pt;width:68.25pt;height:97.05pt;z-index:2544906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82" type="#_x0000_t202" style="position:absolute;margin-left:392pt;margin-top:7in;width:69pt;height:40.5pt;z-index:254489600;mso-width-relative:margin;mso-height-relative:margin" filled="f" stroked="f">
            <v:textbox style="mso-next-textbox:#_x0000_s1238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70" type="#_x0000_t202" style="position:absolute;margin-left:318.5pt;margin-top:400.8pt;width:69pt;height:40.5pt;z-index:254477312;mso-width-relative:margin;mso-height-relative:margin" filled="f" stroked="f">
            <v:textbox style="mso-next-textbox:#_x0000_s1237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68" type="#_x0000_t202" style="position:absolute;margin-left:318.5pt;margin-top:298.95pt;width:69pt;height:40.5pt;z-index:254475264;mso-width-relative:margin;mso-height-relative:margin" filled="f" stroked="f">
            <v:textbox style="mso-next-textbox:#_x0000_s1236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76" type="#_x0000_t202" style="position:absolute;margin-left:318.5pt;margin-top:198pt;width:69pt;height:40.5pt;z-index:254483456;mso-width-relative:margin;mso-height-relative:margin" filled="f" stroked="f">
            <v:textbox style="mso-next-textbox:#_x0000_s1237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74" type="#_x0000_t202" style="position:absolute;margin-left:318.5pt;margin-top:604.95pt;width:69pt;height:40.5pt;z-index:254481408;mso-width-relative:margin;mso-height-relative:margin" filled="f" stroked="f">
            <v:textbox style="mso-next-textbox:#_x0000_s1237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372" type="#_x0000_t202" style="position:absolute;margin-left:318.5pt;margin-top:7in;width:69pt;height:40.5pt;z-index:254479360;mso-width-relative:margin;mso-height-relative:margin" filled="f" stroked="f">
            <v:textbox style="mso-next-textbox:#_x0000_s1237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58" type="#_x0000_t202" style="position:absolute;margin-left:245pt;margin-top:298.95pt;width:69pt;height:40.5pt;z-index:254465024;mso-width-relative:margin;mso-height-relative:margin" filled="f" stroked="f">
            <v:textbox style="mso-next-textbox:#_x0000_s1235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66" type="#_x0000_t202" style="position:absolute;margin-left:245pt;margin-top:198pt;width:69pt;height:40.5pt;z-index:254473216;mso-width-relative:margin;mso-height-relative:margin" filled="f" stroked="f">
            <v:textbox style="mso-next-textbox:#_x0000_s1236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64" type="#_x0000_t202" style="position:absolute;margin-left:245pt;margin-top:604.95pt;width:69pt;height:40.5pt;z-index:254471168;mso-width-relative:margin;mso-height-relative:margin" filled="f" stroked="f">
            <v:textbox style="mso-next-textbox:#_x0000_s1236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62" type="#_x0000_t202" style="position:absolute;margin-left:245pt;margin-top:7in;width:69pt;height:40.5pt;z-index:254469120;mso-width-relative:margin;mso-height-relative:margin" filled="f" stroked="f">
            <v:textbox style="mso-next-textbox:#_x0000_s12362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60" type="#_x0000_t202" style="position:absolute;margin-left:245pt;margin-top:400.8pt;width:69pt;height:40.5pt;z-index:254467072;mso-width-relative:margin;mso-height-relative:margin" filled="f" stroked="f">
            <v:textbox style="mso-next-textbox:#_x0000_s1236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52" type="#_x0000_t202" style="position:absolute;margin-left:172.5pt;margin-top:7in;width:69pt;height:40.5pt;z-index:254458880;mso-width-relative:margin;mso-height-relative:margin" filled="f" stroked="f">
            <v:textbox style="mso-next-textbox:#_x0000_s12352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50" type="#_x0000_t202" style="position:absolute;margin-left:172.5pt;margin-top:400.8pt;width:69pt;height:40.5pt;z-index:254456832;mso-width-relative:margin;mso-height-relative:margin" filled="f" stroked="f">
            <v:textbox style="mso-next-textbox:#_x0000_s1235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48" type="#_x0000_t202" style="position:absolute;margin-left:172.5pt;margin-top:298.95pt;width:69pt;height:40.5pt;z-index:254454784;mso-width-relative:margin;mso-height-relative:margin" filled="f" stroked="f">
            <v:textbox style="mso-next-textbox:#_x0000_s1234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56" type="#_x0000_t202" style="position:absolute;margin-left:172.5pt;margin-top:198pt;width:69pt;height:40.5pt;z-index:254462976;mso-width-relative:margin;mso-height-relative:margin" filled="f" stroked="f">
            <v:textbox style="mso-next-textbox:#_x0000_s1235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54" type="#_x0000_t202" style="position:absolute;margin-left:172.5pt;margin-top:604.95pt;width:69pt;height:40.5pt;z-index:254460928;mso-width-relative:margin;mso-height-relative:margin" filled="f" stroked="f">
            <v:textbox style="mso-next-textbox:#_x0000_s1235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44" type="#_x0000_t202" style="position:absolute;margin-left:99.75pt;margin-top:604.95pt;width:69pt;height:40.5pt;z-index:254450688;mso-width-relative:margin;mso-height-relative:margin" filled="f" stroked="f">
            <v:textbox style="mso-next-textbox:#_x0000_s1234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42" type="#_x0000_t202" style="position:absolute;margin-left:99.75pt;margin-top:7in;width:69pt;height:40.5pt;z-index:254448640;mso-width-relative:margin;mso-height-relative:margin" filled="f" stroked="f">
            <v:textbox style="mso-next-textbox:#_x0000_s12342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40" type="#_x0000_t202" style="position:absolute;margin-left:99.75pt;margin-top:400.8pt;width:69pt;height:40.5pt;z-index:254446592;mso-width-relative:margin;mso-height-relative:margin" filled="f" stroked="f">
            <v:textbox style="mso-next-textbox:#_x0000_s1234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38" type="#_x0000_t202" style="position:absolute;margin-left:99.75pt;margin-top:298.95pt;width:69pt;height:40.5pt;z-index:254444544;mso-width-relative:margin;mso-height-relative:margin" filled="f" stroked="f">
            <v:textbox style="mso-next-textbox:#_x0000_s1233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46" type="#_x0000_t202" style="position:absolute;margin-left:99.75pt;margin-top:198pt;width:69pt;height:40.5pt;z-index:254452736;mso-width-relative:margin;mso-height-relative:margin" filled="f" stroked="f">
            <v:textbox style="mso-next-textbox:#_x0000_s1234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339" style="position:absolute;margin-left:101.5pt;margin-top:409.8pt;width:68.25pt;height:97.05pt;z-index:2544455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37" style="position:absolute;margin-left:101.5pt;margin-top:307.95pt;width:68.25pt;height:97.05pt;z-index:2544435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45" style="position:absolute;margin-left:101.5pt;margin-top:207pt;width:68.25pt;height:97.05pt;z-index:2544517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43" style="position:absolute;margin-left:101.5pt;margin-top:613.95pt;width:68.25pt;height:97.05pt;z-index:2544496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41" style="position:absolute;margin-left:101.5pt;margin-top:512.15pt;width:68.25pt;height:97.05pt;z-index:2544476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31" type="#_x0000_t202" style="position:absolute;margin-left:30pt;margin-top:7in;width:69pt;height:40.5pt;z-index:254437376;mso-width-relative:margin;mso-height-relative:margin" filled="f" stroked="f">
            <v:textbox style="mso-next-textbox:#_x0000_s12331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33" type="#_x0000_t202" style="position:absolute;margin-left:30pt;margin-top:604.95pt;width:69pt;height:40.5pt;z-index:254439424;mso-width-relative:margin;mso-height-relative:margin" filled="f" stroked="f">
            <v:textbox style="mso-next-textbox:#_x0000_s12333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32" style="position:absolute;margin-left:29.75pt;margin-top:613.95pt;width:68.25pt;height:97.05pt;z-index:2544384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30" style="position:absolute;margin-left:28.75pt;margin-top:512.15pt;width:68.25pt;height:97.05pt;z-index:2544363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328" style="position:absolute;margin-left:28.75pt;margin-top:409.8pt;width:68.25pt;height:97.05pt;z-index:2544343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36" type="#_x0000_t202" style="position:absolute;margin-left:28pt;margin-top:198pt;width:69pt;height:40.5pt;z-index:254442496;mso-width-relative:margin;mso-height-relative:margin" filled="f" stroked="f">
            <v:textbox style="mso-next-textbox:#_x0000_s1233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326" type="#_x0000_t202" style="position:absolute;margin-left:28.75pt;margin-top:298.95pt;width:69pt;height:40.5pt;z-index:254432256;mso-width-relative:margin;mso-height-relative:margin" filled="f" stroked="f">
            <v:textbox style="mso-next-textbox:#_x0000_s1232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25" style="position:absolute;margin-left:28.75pt;margin-top:307.95pt;width:68.25pt;height:97.05pt;z-index:2544312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29" type="#_x0000_t202" style="position:absolute;margin-left:28.75pt;margin-top:400.8pt;width:69pt;height:40.5pt;z-index:254435328;mso-width-relative:margin;mso-height-relative:margin" filled="f" stroked="f">
            <v:textbox style="mso-next-textbox:#_x0000_s1232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392" type="#_x0000_t202" style="position:absolute;margin-left:465.5pt;margin-top:7in;width:69pt;height:40.5pt;z-index:254499840;mso-width-relative:margin;mso-height-relative:margin" filled="f" stroked="f">
            <v:textbox style="mso-next-textbox:#_x0000_s12392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14" style="position:absolute;margin-left:7.1pt;margin-top:174.05pt;width:546.5pt;height:563.95pt;z-index:254418944" fillcolor="#938953 [1614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334" type="#_x0000_t202" style="position:absolute;margin-left:7.1pt;margin-top:1in;width:546.5pt;height:81pt;z-index:254440448;mso-width-relative:margin;mso-height-relative:margin" filled="f" stroked="f">
            <v:textbox style="mso-next-textbox:#_x0000_s12334">
              <w:txbxContent>
                <w:p w:rsidR="004C5604" w:rsidRPr="00DF64F8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120"/>
                      <w:szCs w:val="120"/>
                    </w:rPr>
                  </w:pPr>
                  <w:r w:rsidRPr="00DF64F8">
                    <w:rPr>
                      <w:rFonts w:ascii="Century" w:hAnsi="Century" w:hint="eastAsia"/>
                      <w:b/>
                      <w:sz w:val="120"/>
                      <w:szCs w:val="120"/>
                    </w:rPr>
                    <w:t>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324" type="#_x0000_t202" style="position:absolute;margin-left:7.1pt;margin-top:2in;width:546.5pt;height:30.05pt;z-index:254430208;mso-width-relative:margin;mso-height-relative:margin" filled="f" stroked="f">
            <v:textbox style="mso-next-textbox:#_x0000_s12324">
              <w:txbxContent>
                <w:p w:rsidR="004C5604" w:rsidRPr="00DF64F8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40"/>
                      <w:szCs w:val="40"/>
                    </w:rPr>
                  </w:pPr>
                  <w:r w:rsidRPr="00DF64F8">
                    <w:rPr>
                      <w:rFonts w:ascii="Century" w:hAnsi="Century" w:hint="eastAsia"/>
                      <w:b/>
                      <w:sz w:val="40"/>
                      <w:szCs w:val="40"/>
                    </w:rPr>
                    <w:t>SEPTEMBER</w:t>
                  </w:r>
                  <w:r w:rsidRPr="006513BC">
                    <w:rPr>
                      <w:rFonts w:ascii="MS PGothic" w:eastAsia="MS PGothic" w:hAnsi="MS PGothic"/>
                      <w:b/>
                      <w:sz w:val="40"/>
                      <w:szCs w:val="40"/>
                    </w:rPr>
                    <w:t xml:space="preserve">　</w:t>
                  </w:r>
                  <w:r w:rsidRPr="00DF64F8">
                    <w:rPr>
                      <w:rFonts w:ascii="Century" w:hAnsi="Century"/>
                      <w:b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327" type="#_x0000_t202" style="position:absolute;margin-left:28.75pt;margin-top:423pt;width:42.75pt;height:21.75pt;z-index:254433280;mso-width-relative:margin;mso-height-relative:margin" filled="f" stroked="f">
            <v:textbox style="mso-next-textbox:#_x0000_s12327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50700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21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2399" style="position:absolute;left:0;text-align:left;margin-left:174.25pt;margin-top:-394.1pt;width:64.5pt;height:70.5pt;z-index:-24880742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398" style="position:absolute;left:0;text-align:left;margin-left:174.25pt;margin-top:-394.1pt;width:68.25pt;height:70.5pt;z-index:-24880844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18" type="#_x0000_t202" style="position:absolute;margin-left:108.25pt;margin-top:6in;width:66pt;height:21.75pt;z-index:254837760;mso-width-relative:margin;mso-height-relative:margin" filled="f" stroked="f">
            <v:textbox style="mso-next-textbox:#_x0000_s13218">
              <w:txbxContent>
                <w:p w:rsidR="004C5604" w:rsidRPr="00345DBF" w:rsidRDefault="004C5604" w:rsidP="00EB40C5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345DBF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体育の日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36" style="position:absolute;margin-left:174.25pt;margin-top:613.95pt;width:67.45pt;height:97.05pt;z-index:2545469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34" style="position:absolute;margin-left:174.25pt;margin-top:512.15pt;width:67.45pt;height:97.05pt;z-index:2545448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32" style="position:absolute;margin-left:174.25pt;margin-top:409.8pt;width:67.45pt;height:97.05pt;z-index:2545428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30" style="position:absolute;margin-left:174.25pt;margin-top:307.95pt;width:67.45pt;height:97.05pt;z-index:2545408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38" style="position:absolute;margin-left:174.25pt;margin-top:207pt;width:67.45pt;height:97.05pt;z-index:2545489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56" style="position:absolute;margin-left:320.25pt;margin-top:613.95pt;width:69.15pt;height:97.05pt;z-index:2545674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54" style="position:absolute;margin-left:320.25pt;margin-top:512.15pt;width:69.15pt;height:97.05pt;z-index:2545653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52" style="position:absolute;margin-left:320.25pt;margin-top:409.8pt;width:69.15pt;height:97.05pt;z-index:2545633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50" style="position:absolute;margin-left:320.25pt;margin-top:307.95pt;width:69.15pt;height:97.05pt;z-index:2545612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58" style="position:absolute;margin-left:320.25pt;margin-top:207pt;width:69.15pt;height:97.05pt;z-index:2545694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46" style="position:absolute;margin-left:246.75pt;margin-top:613.95pt;width:69.15pt;height:97.05pt;z-index:2545571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44" style="position:absolute;margin-left:246.75pt;margin-top:512.3pt;width:69.15pt;height:97.05pt;z-index:2545551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42" style="position:absolute;margin-left:246.75pt;margin-top:409.8pt;width:69.15pt;height:97.05pt;z-index:2545530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40" style="position:absolute;margin-left:246.75pt;margin-top:307.95pt;width:69.15pt;height:97.05pt;z-index:2545510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48" style="position:absolute;margin-left:246.75pt;margin-top:207pt;width:69.15pt;height:97.05pt;z-index:2545592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18" style="position:absolute;margin-left:28.65pt;margin-top:207pt;width:68.3pt;height:97.05pt;z-index:2545285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05" type="#_x0000_t202" style="position:absolute;margin-left:398.5pt;margin-top:180pt;width:54pt;height:24pt;z-index:254515200;mso-width-relative:margin;mso-height-relative:margin" filled="f" stroked="f">
            <v:textbox style="mso-next-textbox:#_x0000_s12405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04" type="#_x0000_t202" style="position:absolute;margin-left:325.75pt;margin-top:180pt;width:54pt;height:24pt;z-index:254514176;mso-width-relative:margin;mso-height-relative:margin" filled="f" stroked="f">
            <v:textbox style="mso-next-textbox:#_x0000_s12404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03" type="#_x0000_t202" style="position:absolute;margin-left:253.75pt;margin-top:180pt;width:54pt;height:24pt;z-index:254513152;mso-width-relative:margin;mso-height-relative:margin" filled="f" stroked="f">
            <v:textbox style="mso-next-textbox:#_x0000_s12403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02" type="#_x0000_t202" style="position:absolute;margin-left:181pt;margin-top:180pt;width:54pt;height:24pt;z-index:254512128;mso-width-relative:margin;mso-height-relative:margin" filled="f" stroked="f">
            <v:textbox style="mso-next-textbox:#_x0000_s12402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01" type="#_x0000_t202" style="position:absolute;margin-left:108.25pt;margin-top:180pt;width:54pt;height:24pt;z-index:254511104;mso-width-relative:margin;mso-height-relative:margin" filled="f" stroked="f">
            <v:textbox style="mso-next-textbox:#_x0000_s12401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00" type="#_x0000_t202" style="position:absolute;margin-left:36.25pt;margin-top:180pt;width:53.25pt;height:24pt;z-index:254510080;mso-width-relative:margin;mso-height-relative:margin" filled="f" stroked="f">
            <v:textbox style="mso-next-textbox:#_x0000_s12400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06" type="#_x0000_t202" style="position:absolute;margin-left:471.25pt;margin-top:180pt;width:54pt;height:24pt;z-index:254516224;mso-width-relative:margin;mso-height-relative:margin" filled="f" stroked="f">
            <v:textbox style="mso-next-textbox:#_x0000_s12406">
              <w:txbxContent>
                <w:p w:rsidR="004C5604" w:rsidRPr="00EA34A0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EA34A0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EA34A0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74" style="position:absolute;margin-left:467.25pt;margin-top:512.15pt;width:68.25pt;height:97.05pt;z-index:2545858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73" type="#_x0000_t202" style="position:absolute;margin-left:465.5pt;margin-top:400.8pt;width:69pt;height:40.5pt;z-index:254584832;mso-width-relative:margin;mso-height-relative:margin" filled="f" stroked="f">
            <v:textbox style="mso-next-textbox:#_x0000_s12473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72" style="position:absolute;margin-left:467.25pt;margin-top:409.8pt;width:68.25pt;height:97.05pt;z-index:2545838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71" type="#_x0000_t202" style="position:absolute;margin-left:465.5pt;margin-top:298.95pt;width:69pt;height:40.5pt;z-index:254582784;mso-width-relative:margin;mso-height-relative:margin" filled="f" stroked="f">
            <v:textbox style="mso-next-textbox:#_x0000_s12471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70" style="position:absolute;margin-left:467.25pt;margin-top:307.95pt;width:68.25pt;height:97.05pt;z-index:2545817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79" type="#_x0000_t202" style="position:absolute;margin-left:465.5pt;margin-top:198pt;width:69pt;height:40.5pt;z-index:254590976;mso-width-relative:margin;mso-height-relative:margin" filled="f" stroked="f">
            <v:textbox style="mso-next-textbox:#_x0000_s12479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78" style="position:absolute;margin-left:467.25pt;margin-top:207pt;width:68.25pt;height:97.05pt;z-index:2545899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77" type="#_x0000_t202" style="position:absolute;margin-left:465.5pt;margin-top:604.95pt;width:69pt;height:40.5pt;z-index:254588928;mso-width-relative:margin;mso-height-relative:margin" filled="f" stroked="f">
            <v:textbox style="mso-next-textbox:#_x0000_s12477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31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76" style="position:absolute;margin-left:467.25pt;margin-top:613.95pt;width:68.25pt;height:97.05pt;z-index:2545879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64" style="position:absolute;margin-left:393.75pt;margin-top:512.15pt;width:68.25pt;height:97.05pt;z-index:2545756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63" type="#_x0000_t202" style="position:absolute;margin-left:392pt;margin-top:400.8pt;width:69pt;height:40.5pt;z-index:254574592;mso-width-relative:margin;mso-height-relative:margin" filled="f" stroked="f">
            <v:textbox style="mso-next-textbox:#_x0000_s1246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62" style="position:absolute;margin-left:393.75pt;margin-top:409.8pt;width:68.25pt;height:97.05pt;z-index:2545735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61" type="#_x0000_t202" style="position:absolute;margin-left:392pt;margin-top:298.95pt;width:69pt;height:40.5pt;z-index:254572544;mso-width-relative:margin;mso-height-relative:margin" filled="f" stroked="f">
            <v:textbox style="mso-next-textbox:#_x0000_s1246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60" style="position:absolute;margin-left:393.75pt;margin-top:307.95pt;width:68.25pt;height:97.05pt;z-index:2545715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69" type="#_x0000_t202" style="position:absolute;margin-left:392pt;margin-top:198pt;width:69pt;height:40.5pt;z-index:254580736;mso-width-relative:margin;mso-height-relative:margin" filled="f" stroked="f">
            <v:textbox style="mso-next-textbox:#_x0000_s1246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68" style="position:absolute;margin-left:393.75pt;margin-top:207pt;width:68.25pt;height:97.05pt;z-index:2545797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67" type="#_x0000_t202" style="position:absolute;margin-left:392pt;margin-top:604.95pt;width:69pt;height:40.5pt;z-index:254578688;mso-width-relative:margin;mso-height-relative:margin" filled="f" stroked="f">
            <v:textbox style="mso-next-textbox:#_x0000_s1246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66" style="position:absolute;margin-left:393.75pt;margin-top:613.95pt;width:68.25pt;height:97.05pt;z-index:2545776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65" type="#_x0000_t202" style="position:absolute;margin-left:392pt;margin-top:7in;width:69pt;height:40.5pt;z-index:254576640;mso-width-relative:margin;mso-height-relative:margin" filled="f" stroked="f">
            <v:textbox style="mso-next-textbox:#_x0000_s1246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53" type="#_x0000_t202" style="position:absolute;margin-left:318.5pt;margin-top:400.8pt;width:69pt;height:40.5pt;z-index:254564352;mso-width-relative:margin;mso-height-relative:margin" filled="f" stroked="f">
            <v:textbox style="mso-next-textbox:#_x0000_s1245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51" type="#_x0000_t202" style="position:absolute;margin-left:318.5pt;margin-top:298.95pt;width:69pt;height:40.5pt;z-index:254562304;mso-width-relative:margin;mso-height-relative:margin" filled="f" stroked="f">
            <v:textbox style="mso-next-textbox:#_x0000_s1245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59" type="#_x0000_t202" style="position:absolute;margin-left:318.5pt;margin-top:198pt;width:69pt;height:40.5pt;z-index:254570496;mso-width-relative:margin;mso-height-relative:margin" filled="f" stroked="f">
            <v:textbox style="mso-next-textbox:#_x0000_s1245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57" type="#_x0000_t202" style="position:absolute;margin-left:318.5pt;margin-top:604.95pt;width:69pt;height:40.5pt;z-index:254568448;mso-width-relative:margin;mso-height-relative:margin" filled="f" stroked="f">
            <v:textbox style="mso-next-textbox:#_x0000_s1245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55" type="#_x0000_t202" style="position:absolute;margin-left:318.5pt;margin-top:7in;width:69pt;height:40.5pt;z-index:254566400;mso-width-relative:margin;mso-height-relative:margin" filled="f" stroked="f">
            <v:textbox style="mso-next-textbox:#_x0000_s1245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41" type="#_x0000_t202" style="position:absolute;margin-left:245pt;margin-top:298.95pt;width:69pt;height:40.5pt;z-index:254552064;mso-width-relative:margin;mso-height-relative:margin" filled="f" stroked="f">
            <v:textbox style="mso-next-textbox:#_x0000_s1244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49" type="#_x0000_t202" style="position:absolute;margin-left:245pt;margin-top:198pt;width:69pt;height:40.5pt;z-index:254560256;mso-width-relative:margin;mso-height-relative:margin" filled="f" stroked="f">
            <v:textbox style="mso-next-textbox:#_x0000_s1244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447" type="#_x0000_t202" style="position:absolute;margin-left:245pt;margin-top:604.95pt;width:69pt;height:40.5pt;z-index:254558208;mso-width-relative:margin;mso-height-relative:margin" filled="f" stroked="f">
            <v:textbox style="mso-next-textbox:#_x0000_s1244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45" type="#_x0000_t202" style="position:absolute;margin-left:245pt;margin-top:7in;width:69pt;height:40.5pt;z-index:254556160;mso-width-relative:margin;mso-height-relative:margin" filled="f" stroked="f">
            <v:textbox style="mso-next-textbox:#_x0000_s1244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43" type="#_x0000_t202" style="position:absolute;margin-left:245pt;margin-top:400.8pt;width:69pt;height:40.5pt;z-index:254554112;mso-width-relative:margin;mso-height-relative:margin" filled="f" stroked="f">
            <v:textbox style="mso-next-textbox:#_x0000_s1244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35" type="#_x0000_t202" style="position:absolute;margin-left:172.5pt;margin-top:7in;width:69pt;height:40.5pt;z-index:254545920;mso-width-relative:margin;mso-height-relative:margin" filled="f" stroked="f">
            <v:textbox style="mso-next-textbox:#_x0000_s1243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33" type="#_x0000_t202" style="position:absolute;margin-left:172.5pt;margin-top:400.8pt;width:69pt;height:40.5pt;z-index:254543872;mso-width-relative:margin;mso-height-relative:margin" filled="f" stroked="f">
            <v:textbox style="mso-next-textbox:#_x0000_s1243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31" type="#_x0000_t202" style="position:absolute;margin-left:172.5pt;margin-top:298.95pt;width:69pt;height:40.5pt;z-index:254541824;mso-width-relative:margin;mso-height-relative:margin" filled="f" stroked="f">
            <v:textbox style="mso-next-textbox:#_x0000_s1243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39" type="#_x0000_t202" style="position:absolute;margin-left:172.5pt;margin-top:198pt;width:69pt;height:40.5pt;z-index:254550016;mso-width-relative:margin;mso-height-relative:margin" filled="f" stroked="f">
            <v:textbox style="mso-next-textbox:#_x0000_s1243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437" type="#_x0000_t202" style="position:absolute;margin-left:172.5pt;margin-top:604.95pt;width:69pt;height:40.5pt;z-index:254547968;mso-width-relative:margin;mso-height-relative:margin" filled="f" stroked="f">
            <v:textbox style="mso-next-textbox:#_x0000_s1243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27" type="#_x0000_t202" style="position:absolute;margin-left:99.75pt;margin-top:604.95pt;width:69pt;height:40.5pt;z-index:254537728;mso-width-relative:margin;mso-height-relative:margin" filled="f" stroked="f">
            <v:textbox style="mso-next-textbox:#_x0000_s1242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25" type="#_x0000_t202" style="position:absolute;margin-left:99.75pt;margin-top:7in;width:69pt;height:40.5pt;z-index:254535680;mso-width-relative:margin;mso-height-relative:margin" filled="f" stroked="f">
            <v:textbox style="mso-next-textbox:#_x0000_s1242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23" type="#_x0000_t202" style="position:absolute;margin-left:99.75pt;margin-top:400.8pt;width:69pt;height:40.5pt;z-index:254533632;mso-width-relative:margin;mso-height-relative:margin" filled="f" stroked="f">
            <v:textbox style="mso-next-textbox:#_x0000_s12423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21" type="#_x0000_t202" style="position:absolute;margin-left:99.75pt;margin-top:298.95pt;width:69pt;height:40.5pt;z-index:254531584;mso-width-relative:margin;mso-height-relative:margin" filled="f" stroked="f">
            <v:textbox style="mso-next-textbox:#_x0000_s1242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29" type="#_x0000_t202" style="position:absolute;margin-left:99.75pt;margin-top:198pt;width:69pt;height:40.5pt;z-index:254539776;mso-width-relative:margin;mso-height-relative:margin" filled="f" stroked="f">
            <v:textbox style="mso-next-textbox:#_x0000_s1242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422" style="position:absolute;margin-left:101.5pt;margin-top:409.8pt;width:68.25pt;height:97.05pt;z-index:2545326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20" style="position:absolute;margin-left:101.5pt;margin-top:307.95pt;width:68.25pt;height:97.05pt;z-index:2545305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28" style="position:absolute;margin-left:101.5pt;margin-top:207pt;width:68.25pt;height:97.05pt;z-index:2545387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26" style="position:absolute;margin-left:101.5pt;margin-top:613.95pt;width:68.25pt;height:97.05pt;z-index:2545367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24" style="position:absolute;margin-left:101.5pt;margin-top:512.15pt;width:68.25pt;height:97.05pt;z-index:2545346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14" type="#_x0000_t202" style="position:absolute;margin-left:30pt;margin-top:7in;width:69pt;height:40.5pt;z-index:254524416;mso-width-relative:margin;mso-height-relative:margin" filled="f" stroked="f">
            <v:textbox style="mso-next-textbox:#_x0000_s12414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16" type="#_x0000_t202" style="position:absolute;margin-left:30pt;margin-top:604.95pt;width:69pt;height:40.5pt;z-index:254526464;mso-width-relative:margin;mso-height-relative:margin" filled="f" stroked="f">
            <v:textbox style="mso-next-textbox:#_x0000_s12416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15" style="position:absolute;margin-left:29.75pt;margin-top:613.95pt;width:68.25pt;height:97.05pt;z-index:2545254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13" style="position:absolute;margin-left:28.75pt;margin-top:512.15pt;width:68.25pt;height:97.05pt;z-index:2545233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11" style="position:absolute;margin-left:28.75pt;margin-top:409.8pt;width:68.25pt;height:97.05pt;z-index:2545213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19" type="#_x0000_t202" style="position:absolute;margin-left:28pt;margin-top:198pt;width:69pt;height:40.5pt;z-index:254529536;mso-width-relative:margin;mso-height-relative:margin" filled="f" stroked="f">
            <v:textbox style="mso-next-textbox:#_x0000_s1241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409" type="#_x0000_t202" style="position:absolute;margin-left:28.75pt;margin-top:298.95pt;width:69pt;height:40.5pt;z-index:254519296;mso-width-relative:margin;mso-height-relative:margin" filled="f" stroked="f">
            <v:textbox style="mso-next-textbox:#_x0000_s1240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08" style="position:absolute;margin-left:28.75pt;margin-top:307.95pt;width:68.25pt;height:97.05pt;z-index:2545182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12" type="#_x0000_t202" style="position:absolute;margin-left:28.75pt;margin-top:400.8pt;width:69pt;height:40.5pt;z-index:254522368;mso-width-relative:margin;mso-height-relative:margin" filled="f" stroked="f">
            <v:textbox style="mso-next-textbox:#_x0000_s1241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75" type="#_x0000_t202" style="position:absolute;margin-left:465.5pt;margin-top:7in;width:69pt;height:40.5pt;z-index:254586880;mso-width-relative:margin;mso-height-relative:margin" filled="f" stroked="f">
            <v:textbox style="mso-next-textbox:#_x0000_s12475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397" style="position:absolute;margin-left:7.1pt;margin-top:174.05pt;width:546.5pt;height:563.95pt;z-index:254505984" fillcolor="#e36c0a [2409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17" type="#_x0000_t202" style="position:absolute;margin-left:7.1pt;margin-top:1in;width:546.5pt;height:81pt;z-index:254527488;mso-width-relative:margin;mso-height-relative:margin" filled="f" stroked="f">
            <v:textbox style="mso-next-textbox:#_x0000_s12417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120"/>
                      <w:szCs w:val="12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10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407" type="#_x0000_t202" style="position:absolute;margin-left:7.1pt;margin-top:2in;width:546.5pt;height:30.05pt;z-index:254517248;mso-width-relative:margin;mso-height-relative:margin" filled="f" stroked="f">
            <v:textbox style="mso-next-textbox:#_x0000_s12407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40"/>
                      <w:szCs w:val="40"/>
                    </w:rPr>
                    <w:t>OCTOBER</w:t>
                  </w:r>
                  <w:r w:rsidRPr="00345DBF">
                    <w:rPr>
                      <w:rFonts w:ascii="MS PGothic" w:eastAsia="MS PGothic" w:hAnsi="MS PGothic"/>
                      <w:b/>
                      <w:color w:val="FFFFFF" w:themeColor="background1"/>
                      <w:sz w:val="40"/>
                      <w:szCs w:val="40"/>
                    </w:rPr>
                    <w:t xml:space="preserve">　</w:t>
                  </w:r>
                  <w:r w:rsidRPr="00D57993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410" type="#_x0000_t202" style="position:absolute;margin-left:28.75pt;margin-top:423pt;width:42.75pt;height:21.75pt;z-index:254520320;mso-width-relative:margin;mso-height-relative:margin" filled="f" stroked="f">
            <v:textbox style="mso-next-textbox:#_x0000_s12410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59404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22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2482" style="position:absolute;left:0;text-align:left;margin-left:174.25pt;margin-top:-394.1pt;width:64.5pt;height:70.5pt;z-index:-24872038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481" style="position:absolute;left:0;text-align:left;margin-left:174.25pt;margin-top:-394.1pt;width:68.25pt;height:70.5pt;z-index:-24872140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20" type="#_x0000_t202" style="position:absolute;margin-left:96.95pt;margin-top:540pt;width:77.3pt;height:21.75pt;z-index:254839808;mso-width-relative:margin;mso-height-relative:margin" filled="f" stroked="f">
            <v:textbox style="mso-next-textbox:#_x0000_s13220">
              <w:txbxContent>
                <w:p w:rsidR="004C5604" w:rsidRPr="00345DBF" w:rsidRDefault="004C5604" w:rsidP="00624602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345DBF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勤労感謝の日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3219" type="#_x0000_t202" style="position:absolute;margin-left:181pt;margin-top:234pt;width:66pt;height:21.75pt;z-index:254838784;mso-width-relative:margin;mso-height-relative:margin" filled="f" stroked="f">
            <v:textbox style="mso-next-textbox:#_x0000_s13219">
              <w:txbxContent>
                <w:p w:rsidR="004C5604" w:rsidRPr="00345DBF" w:rsidRDefault="004C5604" w:rsidP="00EB40C5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345DBF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文化の日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19" style="position:absolute;margin-left:174.25pt;margin-top:613.95pt;width:67.45pt;height:97.05pt;z-index:2546339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17" style="position:absolute;margin-left:174.25pt;margin-top:512.15pt;width:67.45pt;height:97.05pt;z-index:2546319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15" style="position:absolute;margin-left:174.25pt;margin-top:409.8pt;width:67.45pt;height:97.05pt;z-index:2546298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13" style="position:absolute;margin-left:174.25pt;margin-top:307.95pt;width:67.45pt;height:97.05pt;z-index:2546278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21" style="position:absolute;margin-left:174.25pt;margin-top:207pt;width:67.45pt;height:97.05pt;z-index:2546360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39" style="position:absolute;margin-left:320.25pt;margin-top:613.95pt;width:69.15pt;height:97.05pt;z-index:2546544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37" style="position:absolute;margin-left:320.25pt;margin-top:512.15pt;width:69.15pt;height:97.05pt;z-index:2546524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35" style="position:absolute;margin-left:320.25pt;margin-top:409.8pt;width:69.15pt;height:97.05pt;z-index:2546503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33" style="position:absolute;margin-left:320.25pt;margin-top:307.95pt;width:69.15pt;height:97.05pt;z-index:2546483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41" style="position:absolute;margin-left:320.25pt;margin-top:207pt;width:69.15pt;height:97.05pt;z-index:2546565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29" style="position:absolute;margin-left:246.75pt;margin-top:613.95pt;width:69.15pt;height:97.05pt;z-index:2546442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27" style="position:absolute;margin-left:246.75pt;margin-top:512.3pt;width:69.15pt;height:97.05pt;z-index:2546421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25" style="position:absolute;margin-left:246.75pt;margin-top:409.8pt;width:69.15pt;height:97.05pt;z-index:2546401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23" style="position:absolute;margin-left:246.75pt;margin-top:307.95pt;width:69.15pt;height:97.05pt;z-index:2546380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31" style="position:absolute;margin-left:246.75pt;margin-top:207pt;width:69.15pt;height:97.05pt;z-index:2546462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01" style="position:absolute;margin-left:28.65pt;margin-top:207pt;width:68.3pt;height:97.05pt;z-index:2546155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88" type="#_x0000_t202" style="position:absolute;margin-left:398.5pt;margin-top:180pt;width:54pt;height:24pt;z-index:254602240;mso-width-relative:margin;mso-height-relative:margin" filled="f" stroked="f">
            <v:textbox style="mso-next-textbox:#_x0000_s12488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87" type="#_x0000_t202" style="position:absolute;margin-left:325.75pt;margin-top:180pt;width:54pt;height:24pt;z-index:254601216;mso-width-relative:margin;mso-height-relative:margin" filled="f" stroked="f">
            <v:textbox style="mso-next-textbox:#_x0000_s12487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86" type="#_x0000_t202" style="position:absolute;margin-left:253.75pt;margin-top:180pt;width:54pt;height:24pt;z-index:254600192;mso-width-relative:margin;mso-height-relative:margin" filled="f" stroked="f">
            <v:textbox style="mso-next-textbox:#_x0000_s12486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85" type="#_x0000_t202" style="position:absolute;margin-left:181pt;margin-top:180pt;width:54pt;height:24pt;z-index:254599168;mso-width-relative:margin;mso-height-relative:margin" filled="f" stroked="f">
            <v:textbox style="mso-next-textbox:#_x0000_s12485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84" type="#_x0000_t202" style="position:absolute;margin-left:108.25pt;margin-top:180pt;width:54pt;height:24pt;z-index:254598144;mso-width-relative:margin;mso-height-relative:margin" filled="f" stroked="f">
            <v:textbox style="mso-next-textbox:#_x0000_s12484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83" type="#_x0000_t202" style="position:absolute;margin-left:36.25pt;margin-top:180pt;width:53.25pt;height:24pt;z-index:254597120;mso-width-relative:margin;mso-height-relative:margin" filled="f" stroked="f">
            <v:textbox style="mso-next-textbox:#_x0000_s12483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89" type="#_x0000_t202" style="position:absolute;margin-left:471.25pt;margin-top:180pt;width:54pt;height:24pt;z-index:254603264;mso-width-relative:margin;mso-height-relative:margin" filled="f" stroked="f">
            <v:textbox style="mso-next-textbox:#_x0000_s12489">
              <w:txbxContent>
                <w:p w:rsidR="004C5604" w:rsidRPr="00EA34A0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EA34A0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EA34A0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57" style="position:absolute;margin-left:467.25pt;margin-top:512.15pt;width:68.25pt;height:97.05pt;z-index:2546728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56" type="#_x0000_t202" style="position:absolute;margin-left:465.5pt;margin-top:400.8pt;width:69pt;height:40.5pt;z-index:254671872;mso-width-relative:margin;mso-height-relative:margin" filled="f" stroked="f">
            <v:textbox style="mso-next-textbox:#_x0000_s12556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55" style="position:absolute;margin-left:467.25pt;margin-top:409.8pt;width:68.25pt;height:97.05pt;z-index:2546708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54" type="#_x0000_t202" style="position:absolute;margin-left:465.5pt;margin-top:298.95pt;width:69pt;height:40.5pt;z-index:254669824;mso-width-relative:margin;mso-height-relative:margin" filled="f" stroked="f">
            <v:textbox style="mso-next-textbox:#_x0000_s12554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53" style="position:absolute;margin-left:467.25pt;margin-top:307.95pt;width:68.25pt;height:97.05pt;z-index:2546688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62" type="#_x0000_t202" style="position:absolute;margin-left:465.5pt;margin-top:198pt;width:69pt;height:40.5pt;z-index:254678016;mso-width-relative:margin;mso-height-relative:margin" filled="f" stroked="f">
            <v:textbox style="mso-next-textbox:#_x0000_s12562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61" style="position:absolute;margin-left:467.25pt;margin-top:207pt;width:68.25pt;height:97.05pt;z-index:2546769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60" type="#_x0000_t202" style="position:absolute;margin-left:465.5pt;margin-top:604.95pt;width:69pt;height:40.5pt;z-index:254675968;mso-width-relative:margin;mso-height-relative:margin" filled="f" stroked="f">
            <v:textbox style="mso-next-textbox:#_x0000_s12560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559" style="position:absolute;margin-left:467.25pt;margin-top:613.95pt;width:68.25pt;height:97.05pt;z-index:2546749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47" style="position:absolute;margin-left:393.75pt;margin-top:512.15pt;width:68.25pt;height:97.05pt;z-index:2546626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46" type="#_x0000_t202" style="position:absolute;margin-left:392pt;margin-top:400.8pt;width:69pt;height:40.5pt;z-index:254661632;mso-width-relative:margin;mso-height-relative:margin" filled="f" stroked="f">
            <v:textbox style="mso-next-textbox:#_x0000_s1254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45" style="position:absolute;margin-left:393.75pt;margin-top:409.8pt;width:68.25pt;height:97.05pt;z-index:2546606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44" type="#_x0000_t202" style="position:absolute;margin-left:392pt;margin-top:298.95pt;width:69pt;height:40.5pt;z-index:254659584;mso-width-relative:margin;mso-height-relative:margin" filled="f" stroked="f">
            <v:textbox style="mso-next-textbox:#_x0000_s1254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43" style="position:absolute;margin-left:393.75pt;margin-top:307.95pt;width:68.25pt;height:97.05pt;z-index:2546585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52" type="#_x0000_t202" style="position:absolute;margin-left:392pt;margin-top:198pt;width:69pt;height:40.5pt;z-index:254667776;mso-width-relative:margin;mso-height-relative:margin" filled="f" stroked="f">
            <v:textbox style="mso-next-textbox:#_x0000_s1255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51" style="position:absolute;margin-left:393.75pt;margin-top:207pt;width:68.25pt;height:97.05pt;z-index:2546667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50" type="#_x0000_t202" style="position:absolute;margin-left:392pt;margin-top:604.95pt;width:69pt;height:40.5pt;z-index:254665728;mso-width-relative:margin;mso-height-relative:margin" filled="f" stroked="f">
            <v:textbox style="mso-next-textbox:#_x0000_s1255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549" style="position:absolute;margin-left:393.75pt;margin-top:613.95pt;width:68.25pt;height:97.05pt;z-index:2546647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48" type="#_x0000_t202" style="position:absolute;margin-left:392pt;margin-top:7in;width:69pt;height:40.5pt;z-index:254663680;mso-width-relative:margin;mso-height-relative:margin" filled="f" stroked="f">
            <v:textbox style="mso-next-textbox:#_x0000_s1254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36" type="#_x0000_t202" style="position:absolute;margin-left:318.5pt;margin-top:400.8pt;width:69pt;height:40.5pt;z-index:254651392;mso-width-relative:margin;mso-height-relative:margin" filled="f" stroked="f">
            <v:textbox style="mso-next-textbox:#_x0000_s1253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34" type="#_x0000_t202" style="position:absolute;margin-left:318.5pt;margin-top:298.95pt;width:69pt;height:40.5pt;z-index:254649344;mso-width-relative:margin;mso-height-relative:margin" filled="f" stroked="f">
            <v:textbox style="mso-next-textbox:#_x0000_s1253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42" type="#_x0000_t202" style="position:absolute;margin-left:318.5pt;margin-top:198pt;width:69pt;height:40.5pt;z-index:254657536;mso-width-relative:margin;mso-height-relative:margin" filled="f" stroked="f">
            <v:textbox style="mso-next-textbox:#_x0000_s1254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40" type="#_x0000_t202" style="position:absolute;margin-left:318.5pt;margin-top:604.95pt;width:69pt;height:40.5pt;z-index:254655488;mso-width-relative:margin;mso-height-relative:margin" filled="f" stroked="f">
            <v:textbox style="mso-next-textbox:#_x0000_s1254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538" type="#_x0000_t202" style="position:absolute;margin-left:318.5pt;margin-top:7in;width:69pt;height:40.5pt;z-index:254653440;mso-width-relative:margin;mso-height-relative:margin" filled="f" stroked="f">
            <v:textbox style="mso-next-textbox:#_x0000_s1253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24" type="#_x0000_t202" style="position:absolute;margin-left:245pt;margin-top:298.95pt;width:69pt;height:40.5pt;z-index:254639104;mso-width-relative:margin;mso-height-relative:margin" filled="f" stroked="f">
            <v:textbox style="mso-next-textbox:#_x0000_s1252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32" type="#_x0000_t202" style="position:absolute;margin-left:245pt;margin-top:198pt;width:69pt;height:40.5pt;z-index:254647296;mso-width-relative:margin;mso-height-relative:margin" filled="f" stroked="f">
            <v:textbox style="mso-next-textbox:#_x0000_s1253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30" type="#_x0000_t202" style="position:absolute;margin-left:245pt;margin-top:604.95pt;width:69pt;height:40.5pt;z-index:254645248;mso-width-relative:margin;mso-height-relative:margin" filled="f" stroked="f">
            <v:textbox style="mso-next-textbox:#_x0000_s1253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528" type="#_x0000_t202" style="position:absolute;margin-left:245pt;margin-top:7in;width:69pt;height:40.5pt;z-index:254643200;mso-width-relative:margin;mso-height-relative:margin" filled="f" stroked="f">
            <v:textbox style="mso-next-textbox:#_x0000_s1252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26" type="#_x0000_t202" style="position:absolute;margin-left:245pt;margin-top:400.8pt;width:69pt;height:40.5pt;z-index:254641152;mso-width-relative:margin;mso-height-relative:margin" filled="f" stroked="f">
            <v:textbox style="mso-next-textbox:#_x0000_s1252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18" type="#_x0000_t202" style="position:absolute;margin-left:172.5pt;margin-top:7in;width:69pt;height:40.5pt;z-index:254632960;mso-width-relative:margin;mso-height-relative:margin" filled="f" stroked="f">
            <v:textbox style="mso-next-textbox:#_x0000_s12518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16" type="#_x0000_t202" style="position:absolute;margin-left:172.5pt;margin-top:400.8pt;width:69pt;height:40.5pt;z-index:254630912;mso-width-relative:margin;mso-height-relative:margin" filled="f" stroked="f">
            <v:textbox style="mso-next-textbox:#_x0000_s1251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14" type="#_x0000_t202" style="position:absolute;margin-left:172.5pt;margin-top:298.95pt;width:69pt;height:40.5pt;z-index:254628864;mso-width-relative:margin;mso-height-relative:margin" filled="f" stroked="f">
            <v:textbox style="mso-next-textbox:#_x0000_s1251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22" type="#_x0000_t202" style="position:absolute;margin-left:172.5pt;margin-top:198pt;width:69pt;height:40.5pt;z-index:254637056;mso-width-relative:margin;mso-height-relative:margin" filled="f" stroked="f">
            <v:textbox style="mso-next-textbox:#_x0000_s12522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20" type="#_x0000_t202" style="position:absolute;margin-left:172.5pt;margin-top:604.95pt;width:69pt;height:40.5pt;z-index:254635008;mso-width-relative:margin;mso-height-relative:margin" filled="f" stroked="f">
            <v:textbox style="mso-next-textbox:#_x0000_s1252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510" type="#_x0000_t202" style="position:absolute;margin-left:99.75pt;margin-top:604.95pt;width:69pt;height:40.5pt;z-index:254624768;mso-width-relative:margin;mso-height-relative:margin" filled="f" stroked="f">
            <v:textbox style="mso-next-textbox:#_x0000_s12510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08" type="#_x0000_t202" style="position:absolute;margin-left:99.75pt;margin-top:7in;width:69pt;height:40.5pt;z-index:254622720;mso-width-relative:margin;mso-height-relative:margin" filled="f" stroked="f">
            <v:textbox style="mso-next-textbox:#_x0000_s12508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06" type="#_x0000_t202" style="position:absolute;margin-left:99.75pt;margin-top:400.8pt;width:69pt;height:40.5pt;z-index:254620672;mso-width-relative:margin;mso-height-relative:margin" filled="f" stroked="f">
            <v:textbox style="mso-next-textbox:#_x0000_s12506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04" type="#_x0000_t202" style="position:absolute;margin-left:99.75pt;margin-top:298.95pt;width:69pt;height:40.5pt;z-index:254618624;mso-width-relative:margin;mso-height-relative:margin" filled="f" stroked="f">
            <v:textbox style="mso-next-textbox:#_x0000_s12504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12" type="#_x0000_t202" style="position:absolute;margin-left:99.75pt;margin-top:198pt;width:69pt;height:40.5pt;z-index:254626816;mso-width-relative:margin;mso-height-relative:margin" filled="f" stroked="f">
            <v:textbox style="mso-next-textbox:#_x0000_s12512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05" style="position:absolute;margin-left:101.5pt;margin-top:409.8pt;width:68.25pt;height:97.05pt;z-index:2546196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03" style="position:absolute;margin-left:101.5pt;margin-top:307.95pt;width:68.25pt;height:97.05pt;z-index:2546176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11" style="position:absolute;margin-left:101.5pt;margin-top:207pt;width:68.25pt;height:97.05pt;z-index:2546257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09" style="position:absolute;margin-left:101.5pt;margin-top:613.95pt;width:68.25pt;height:97.05pt;z-index:2546237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07" style="position:absolute;margin-left:101.5pt;margin-top:512.15pt;width:68.25pt;height:97.05pt;z-index:2546216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97" type="#_x0000_t202" style="position:absolute;margin-left:30pt;margin-top:7in;width:69pt;height:40.5pt;z-index:254611456;mso-width-relative:margin;mso-height-relative:margin" filled="f" stroked="f">
            <v:textbox style="mso-next-textbox:#_x0000_s12497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99" type="#_x0000_t202" style="position:absolute;margin-left:30pt;margin-top:604.95pt;width:69pt;height:40.5pt;z-index:254613504;mso-width-relative:margin;mso-height-relative:margin" filled="f" stroked="f">
            <v:textbox style="mso-next-textbox:#_x0000_s12499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98" style="position:absolute;margin-left:29.75pt;margin-top:613.95pt;width:68.25pt;height:97.05pt;z-index:2546124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96" style="position:absolute;margin-left:28.75pt;margin-top:512.15pt;width:68.25pt;height:97.05pt;z-index:2546104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494" style="position:absolute;margin-left:28.75pt;margin-top:409.8pt;width:68.25pt;height:97.05pt;z-index:2546083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02" type="#_x0000_t202" style="position:absolute;margin-left:28pt;margin-top:198pt;width:69pt;height:40.5pt;z-index:254616576;mso-width-relative:margin;mso-height-relative:margin" filled="f" stroked="f">
            <v:textbox style="mso-next-textbox:#_x0000_s1250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492" type="#_x0000_t202" style="position:absolute;margin-left:28.75pt;margin-top:298.95pt;width:69pt;height:40.5pt;z-index:254606336;mso-width-relative:margin;mso-height-relative:margin" filled="f" stroked="f">
            <v:textbox style="mso-next-textbox:#_x0000_s12492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91" style="position:absolute;margin-left:28.75pt;margin-top:307.95pt;width:68.25pt;height:97.05pt;z-index:2546053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495" type="#_x0000_t202" style="position:absolute;margin-left:28.75pt;margin-top:400.8pt;width:69pt;height:40.5pt;z-index:254609408;mso-width-relative:margin;mso-height-relative:margin" filled="f" stroked="f">
            <v:textbox style="mso-next-textbox:#_x0000_s1249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58" type="#_x0000_t202" style="position:absolute;margin-left:465.5pt;margin-top:7in;width:69pt;height:40.5pt;z-index:254673920;mso-width-relative:margin;mso-height-relative:margin" filled="f" stroked="f">
            <v:textbox style="mso-next-textbox:#_x0000_s12558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480" style="position:absolute;margin-left:7.1pt;margin-top:174.05pt;width:546.5pt;height:563.95pt;z-index:254593024" fillcolor="#d99594 [1941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00" type="#_x0000_t202" style="position:absolute;margin-left:7.1pt;margin-top:1in;width:546.5pt;height:81pt;z-index:254614528;mso-width-relative:margin;mso-height-relative:margin" filled="f" stroked="f">
            <v:textbox style="mso-next-textbox:#_x0000_s12500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120"/>
                      <w:szCs w:val="120"/>
                    </w:rPr>
                  </w:pPr>
                  <w:r w:rsidRPr="00D57993"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1</w:t>
                  </w: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120"/>
                      <w:szCs w:val="120"/>
                    </w:rPr>
                    <w:t>1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490" type="#_x0000_t202" style="position:absolute;margin-left:7.1pt;margin-top:2in;width:546.5pt;height:30.05pt;z-index:254604288;mso-width-relative:margin;mso-height-relative:margin" filled="f" stroked="f">
            <v:textbox style="mso-next-textbox:#_x0000_s12490">
              <w:txbxContent>
                <w:p w:rsidR="004C5604" w:rsidRPr="00D57993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</w:pPr>
                  <w:r>
                    <w:rPr>
                      <w:rFonts w:ascii="Century" w:hAnsi="Century" w:hint="eastAsia"/>
                      <w:b/>
                      <w:color w:val="FFFFFF" w:themeColor="background1"/>
                      <w:sz w:val="40"/>
                      <w:szCs w:val="40"/>
                    </w:rPr>
                    <w:t>NOVEMBER</w:t>
                  </w:r>
                  <w:r w:rsidRPr="00345DBF">
                    <w:rPr>
                      <w:rFonts w:ascii="MS PGothic" w:eastAsia="MS PGothic" w:hAnsi="MS PGothic"/>
                      <w:b/>
                      <w:color w:val="FFFFFF" w:themeColor="background1"/>
                      <w:sz w:val="40"/>
                      <w:szCs w:val="40"/>
                    </w:rPr>
                    <w:t xml:space="preserve">　</w:t>
                  </w:r>
                  <w:r w:rsidRPr="00D57993">
                    <w:rPr>
                      <w:rFonts w:ascii="Century" w:hAnsi="Century"/>
                      <w:b/>
                      <w:color w:val="FFFFFF" w:themeColor="background1"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493" type="#_x0000_t202" style="position:absolute;margin-left:28.75pt;margin-top:423pt;width:42.75pt;height:21.75pt;z-index:254607360;mso-width-relative:margin;mso-height-relative:margin" filled="f" stroked="f">
            <v:textbox style="mso-next-textbox:#_x0000_s12493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  <w:r w:rsidR="00F4194B">
        <w:br w:type="page"/>
      </w:r>
    </w:p>
    <w:p w:rsidR="00F4194B" w:rsidRPr="002F0A9B" w:rsidRDefault="00F4194B" w:rsidP="00F4194B"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4681088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1857</wp:posOffset>
            </wp:positionV>
            <wp:extent cx="6940550" cy="2700116"/>
            <wp:effectExtent l="19050" t="0" r="0" b="0"/>
            <wp:wrapNone/>
            <wp:docPr id="23" name="図 0" descr="仕事用-1差し替え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仕事用-1差し替え.jpg"/>
                    <pic:cNvPicPr preferRelativeResize="0"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270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B24" w:rsidRPr="00A47B24">
        <w:rPr>
          <w:noProof/>
        </w:rPr>
        <w:pict>
          <v:rect id="_x0000_s12565" style="position:absolute;left:0;text-align:left;margin-left:174.25pt;margin-top:-394.1pt;width:64.5pt;height:70.5pt;z-index:-248633344;mso-position-horizontal-relative:text;mso-position-vertical-relative:text" filled="f">
            <v:shadow color="black" opacity="49151f" offset=".74833mm,.74833mm"/>
            <v:textbox inset=",2mm"/>
          </v:rect>
        </w:pict>
      </w:r>
      <w:r w:rsidR="00A47B24" w:rsidRPr="00A47B24">
        <w:rPr>
          <w:noProof/>
        </w:rPr>
        <w:pict>
          <v:rect id="_x0000_s12564" style="position:absolute;left:0;text-align:left;margin-left:174.25pt;margin-top:-394.1pt;width:68.25pt;height:70.5pt;z-index:-248634368;mso-position-horizontal-relative:text;mso-position-vertical-relative:text" filled="f">
            <v:shadow color="black" opacity="49151f" offset=".74833mm,.74833mm"/>
            <v:textbox inset=",2mm"/>
          </v:rect>
        </w:pict>
      </w:r>
    </w:p>
    <w:p w:rsidR="00F4194B" w:rsidRDefault="00F4194B" w:rsidP="00F4194B"/>
    <w:p w:rsidR="00F4194B" w:rsidRDefault="00A47B24" w:rsidP="00F4194B">
      <w:pPr>
        <w:widowControl/>
        <w:jc w:val="left"/>
      </w:pPr>
      <w:r w:rsidRPr="00A47B24">
        <w:rPr>
          <w:noProof/>
        </w:rPr>
        <w:pict>
          <v:shape id="_x0000_s13221" type="#_x0000_t202" style="position:absolute;margin-left:254.25pt;margin-top:540pt;width:66pt;height:21.75pt;z-index:254840832;mso-width-relative:margin;mso-height-relative:margin" filled="f" stroked="f">
            <v:textbox style="mso-next-textbox:#_x0000_s13221">
              <w:txbxContent>
                <w:p w:rsidR="004C5604" w:rsidRPr="00345DBF" w:rsidRDefault="004C5604" w:rsidP="00BB0E96">
                  <w:pPr>
                    <w:spacing w:line="276" w:lineRule="auto"/>
                    <w:jc w:val="right"/>
                    <w:rPr>
                      <w:rFonts w:ascii="MS PGothic" w:eastAsia="MS PGothic" w:hAnsi="MS PGothic"/>
                      <w:color w:val="C00000"/>
                      <w:sz w:val="20"/>
                    </w:rPr>
                  </w:pPr>
                  <w:r w:rsidRPr="00345DBF">
                    <w:rPr>
                      <w:rFonts w:ascii="MS PGothic" w:eastAsia="MS PGothic" w:hAnsi="MS PGothic" w:hint="eastAsia"/>
                      <w:color w:val="C00000"/>
                      <w:sz w:val="20"/>
                    </w:rPr>
                    <w:t>天皇誕生日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02" style="position:absolute;margin-left:174.25pt;margin-top:613.95pt;width:67.45pt;height:97.05pt;z-index:2547210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00" style="position:absolute;margin-left:174.25pt;margin-top:512.15pt;width:67.45pt;height:97.05pt;z-index:25471897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98" style="position:absolute;margin-left:174.25pt;margin-top:409.8pt;width:67.45pt;height:97.05pt;z-index:25471692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96" style="position:absolute;margin-left:174.25pt;margin-top:307.95pt;width:67.45pt;height:97.05pt;z-index:25471488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04" style="position:absolute;margin-left:174.25pt;margin-top:207pt;width:67.45pt;height:97.05pt;z-index:2547230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22" style="position:absolute;margin-left:320.25pt;margin-top:613.95pt;width:69.15pt;height:97.05pt;z-index:25474150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20" style="position:absolute;margin-left:320.25pt;margin-top:512.15pt;width:69.15pt;height:97.05pt;z-index:25473945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18" style="position:absolute;margin-left:320.25pt;margin-top:409.8pt;width:69.15pt;height:97.05pt;z-index:25473740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16" style="position:absolute;margin-left:320.25pt;margin-top:307.95pt;width:69.15pt;height:97.05pt;z-index:25473536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24" style="position:absolute;margin-left:320.25pt;margin-top:207pt;width:69.15pt;height:97.05pt;z-index:2547435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12" style="position:absolute;margin-left:246.75pt;margin-top:613.95pt;width:69.15pt;height:97.05pt;z-index:25473126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10" style="position:absolute;margin-left:246.75pt;margin-top:512.3pt;width:69.15pt;height:97.05pt;z-index:25472921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08" style="position:absolute;margin-left:246.75pt;margin-top:409.8pt;width:69.15pt;height:97.05pt;z-index:25472716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06" style="position:absolute;margin-left:246.75pt;margin-top:307.95pt;width:69.15pt;height:97.05pt;z-index:2547251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14" style="position:absolute;margin-left:246.75pt;margin-top:207pt;width:69.15pt;height:97.05pt;z-index:25473331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84" style="position:absolute;margin-left:28.65pt;margin-top:207pt;width:68.3pt;height:97.05pt;z-index:2547025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71" type="#_x0000_t202" style="position:absolute;margin-left:398.5pt;margin-top:180pt;width:54pt;height:24pt;z-index:254689280;mso-width-relative:margin;mso-height-relative:margin" filled="f" stroked="f">
            <v:textbox style="mso-next-textbox:#_x0000_s12571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FRI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70" type="#_x0000_t202" style="position:absolute;margin-left:325.75pt;margin-top:180pt;width:54pt;height:24pt;z-index:254688256;mso-width-relative:margin;mso-height-relative:margin" filled="f" stroked="f">
            <v:textbox style="mso-next-textbox:#_x0000_s12570">
              <w:txbxContent>
                <w:p w:rsidR="004C5604" w:rsidRPr="0071581C" w:rsidRDefault="004C5604" w:rsidP="00F4194B">
                  <w:pPr>
                    <w:jc w:val="center"/>
                    <w:rPr>
                      <w:rFonts w:ascii="Garamond" w:hAnsi="Garamond"/>
                      <w:sz w:val="30"/>
                      <w:szCs w:val="30"/>
                    </w:rPr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THU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69" type="#_x0000_t202" style="position:absolute;margin-left:253.75pt;margin-top:180pt;width:54pt;height:24pt;z-index:254687232;mso-width-relative:margin;mso-height-relative:margin" filled="f" stroked="f">
            <v:textbox style="mso-next-textbox:#_x0000_s12569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WED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68" type="#_x0000_t202" style="position:absolute;margin-left:181pt;margin-top:180pt;width:54pt;height:24pt;z-index:254686208;mso-width-relative:margin;mso-height-relative:margin" filled="f" stroked="f">
            <v:textbox style="mso-next-textbox:#_x0000_s12568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TUE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67" type="#_x0000_t202" style="position:absolute;margin-left:108.25pt;margin-top:180pt;width:54pt;height:24pt;z-index:254685184;mso-width-relative:margin;mso-height-relative:margin" filled="f" stroked="f">
            <v:textbox style="mso-next-textbox:#_x0000_s12567">
              <w:txbxContent>
                <w:p w:rsidR="004C5604" w:rsidRPr="0071581C" w:rsidRDefault="004C5604" w:rsidP="00F4194B">
                  <w:pPr>
                    <w:jc w:val="center"/>
                  </w:pPr>
                  <w:r w:rsidRPr="0071581C">
                    <w:rPr>
                      <w:rFonts w:ascii="Garamond" w:hAnsi="Garamond" w:hint="eastAsia"/>
                      <w:sz w:val="30"/>
                      <w:szCs w:val="30"/>
                    </w:rPr>
                    <w:t>MON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66" type="#_x0000_t202" style="position:absolute;margin-left:36.25pt;margin-top:180pt;width:53.25pt;height:24pt;z-index:254684160;mso-width-relative:margin;mso-height-relative:margin" filled="f" stroked="f">
            <v:textbox style="mso-next-textbox:#_x0000_s12566">
              <w:txbxContent>
                <w:p w:rsidR="004C5604" w:rsidRPr="00BD6BDE" w:rsidRDefault="004C5604" w:rsidP="00F4194B">
                  <w:pPr>
                    <w:jc w:val="center"/>
                    <w:rPr>
                      <w:color w:val="C00000"/>
                    </w:rPr>
                  </w:pPr>
                  <w:r w:rsidRPr="00BD6BDE">
                    <w:rPr>
                      <w:rFonts w:ascii="Garamond" w:hAnsi="Garamond"/>
                      <w:color w:val="C00000"/>
                      <w:sz w:val="30"/>
                      <w:szCs w:val="30"/>
                    </w:rPr>
                    <w:t>SUN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72" type="#_x0000_t202" style="position:absolute;margin-left:471.25pt;margin-top:180pt;width:54pt;height:24pt;z-index:254690304;mso-width-relative:margin;mso-height-relative:margin" filled="f" stroked="f">
            <v:textbox style="mso-next-textbox:#_x0000_s12572">
              <w:txbxContent>
                <w:p w:rsidR="004C5604" w:rsidRPr="00EA34A0" w:rsidRDefault="004C5604" w:rsidP="00F4194B">
                  <w:pPr>
                    <w:jc w:val="center"/>
                    <w:rPr>
                      <w:color w:val="548DD4" w:themeColor="text2" w:themeTint="99"/>
                    </w:rPr>
                  </w:pPr>
                  <w:r w:rsidRPr="00EA34A0">
                    <w:rPr>
                      <w:rFonts w:ascii="Garamond" w:hAnsi="Garamond"/>
                      <w:color w:val="548DD4" w:themeColor="text2" w:themeTint="99"/>
                      <w:sz w:val="30"/>
                      <w:szCs w:val="30"/>
                    </w:rPr>
                    <w:t>S</w:t>
                  </w:r>
                  <w:r w:rsidRPr="00EA34A0">
                    <w:rPr>
                      <w:rFonts w:ascii="Garamond" w:hAnsi="Garamond" w:hint="eastAsia"/>
                      <w:color w:val="548DD4" w:themeColor="text2" w:themeTint="99"/>
                      <w:sz w:val="30"/>
                      <w:szCs w:val="30"/>
                    </w:rPr>
                    <w:t>AT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40" style="position:absolute;margin-left:467.25pt;margin-top:512.15pt;width:68.25pt;height:97.05pt;z-index:2547599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39" type="#_x0000_t202" style="position:absolute;margin-left:465.5pt;margin-top:400.8pt;width:69pt;height:40.5pt;z-index:254758912;mso-width-relative:margin;mso-height-relative:margin" filled="f" stroked="f">
            <v:textbox style="mso-next-textbox:#_x0000_s12639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38" style="position:absolute;margin-left:467.25pt;margin-top:409.8pt;width:68.25pt;height:97.05pt;z-index:2547578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37" type="#_x0000_t202" style="position:absolute;margin-left:465.5pt;margin-top:298.95pt;width:69pt;height:40.5pt;z-index:254756864;mso-width-relative:margin;mso-height-relative:margin" filled="f" stroked="f">
            <v:textbox style="mso-next-textbox:#_x0000_s12637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12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36" style="position:absolute;margin-left:467.25pt;margin-top:307.95pt;width:68.25pt;height:97.05pt;z-index:2547558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45" type="#_x0000_t202" style="position:absolute;margin-left:465.5pt;margin-top:198pt;width:69pt;height:40.5pt;z-index:254765056;mso-width-relative:margin;mso-height-relative:margin" filled="f" stroked="f">
            <v:textbox style="mso-next-textbox:#_x0000_s12645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44" style="position:absolute;margin-left:467.25pt;margin-top:207pt;width:68.25pt;height:97.05pt;z-index:2547640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43" type="#_x0000_t202" style="position:absolute;margin-left:465.5pt;margin-top:604.95pt;width:69pt;height:40.5pt;z-index:254763008;mso-width-relative:margin;mso-height-relative:margin" filled="f" stroked="f">
            <v:textbox style="mso-next-textbox:#_x0000_s12643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642" style="position:absolute;margin-left:467.25pt;margin-top:613.95pt;width:68.25pt;height:97.05pt;z-index:2547619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630" style="position:absolute;margin-left:393.75pt;margin-top:512.15pt;width:68.25pt;height:97.05pt;z-index:25474969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29" type="#_x0000_t202" style="position:absolute;margin-left:392pt;margin-top:400.8pt;width:69pt;height:40.5pt;z-index:254748672;mso-width-relative:margin;mso-height-relative:margin" filled="f" stroked="f">
            <v:textbox style="mso-next-textbox:#_x0000_s1262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28" style="position:absolute;margin-left:393.75pt;margin-top:409.8pt;width:68.25pt;height:97.05pt;z-index:25474764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27" type="#_x0000_t202" style="position:absolute;margin-left:392pt;margin-top:298.95pt;width:69pt;height:40.5pt;z-index:254746624;mso-width-relative:margin;mso-height-relative:margin" filled="f" stroked="f">
            <v:textbox style="mso-next-textbox:#_x0000_s1262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26" style="position:absolute;margin-left:393.75pt;margin-top:307.95pt;width:68.25pt;height:97.05pt;z-index:25474560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35" type="#_x0000_t202" style="position:absolute;margin-left:392pt;margin-top:198pt;width:69pt;height:40.5pt;z-index:254754816;mso-width-relative:margin;mso-height-relative:margin" filled="f" stroked="f">
            <v:textbox style="mso-next-textbox:#_x0000_s1263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634" style="position:absolute;margin-left:393.75pt;margin-top:207pt;width:68.25pt;height:97.05pt;z-index:25475379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33" type="#_x0000_t202" style="position:absolute;margin-left:392pt;margin-top:604.95pt;width:69pt;height:40.5pt;z-index:254752768;mso-width-relative:margin;mso-height-relative:margin" filled="f" stroked="f">
            <v:textbox style="mso-next-textbox:#_x0000_s1263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632" style="position:absolute;margin-left:393.75pt;margin-top:613.95pt;width:68.25pt;height:97.05pt;z-index:25475174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631" type="#_x0000_t202" style="position:absolute;margin-left:392pt;margin-top:7in;width:69pt;height:40.5pt;z-index:254750720;mso-width-relative:margin;mso-height-relative:margin" filled="f" stroked="f">
            <v:textbox style="mso-next-textbox:#_x0000_s1263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19" type="#_x0000_t202" style="position:absolute;margin-left:318.5pt;margin-top:400.8pt;width:69pt;height:40.5pt;z-index:254738432;mso-width-relative:margin;mso-height-relative:margin" filled="f" stroked="f">
            <v:textbox style="mso-next-textbox:#_x0000_s1261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17" type="#_x0000_t202" style="position:absolute;margin-left:318.5pt;margin-top:298.95pt;width:69pt;height:40.5pt;z-index:254736384;mso-width-relative:margin;mso-height-relative:margin" filled="f" stroked="f">
            <v:textbox style="mso-next-textbox:#_x0000_s1261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25" type="#_x0000_t202" style="position:absolute;margin-left:318.5pt;margin-top:198pt;width:69pt;height:40.5pt;z-index:254744576;mso-width-relative:margin;mso-height-relative:margin" filled="f" stroked="f">
            <v:textbox style="mso-next-textbox:#_x0000_s1262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23" type="#_x0000_t202" style="position:absolute;margin-left:318.5pt;margin-top:604.95pt;width:69pt;height:40.5pt;z-index:254742528;mso-width-relative:margin;mso-height-relative:margin" filled="f" stroked="f">
            <v:textbox style="mso-next-textbox:#_x0000_s1262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21" type="#_x0000_t202" style="position:absolute;margin-left:318.5pt;margin-top:7in;width:69pt;height:40.5pt;z-index:254740480;mso-width-relative:margin;mso-height-relative:margin" filled="f" stroked="f">
            <v:textbox style="mso-next-textbox:#_x0000_s1262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07" type="#_x0000_t202" style="position:absolute;margin-left:245pt;margin-top:298.95pt;width:69pt;height:40.5pt;z-index:254726144;mso-width-relative:margin;mso-height-relative:margin" filled="f" stroked="f">
            <v:textbox style="mso-next-textbox:#_x0000_s1260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15" type="#_x0000_t202" style="position:absolute;margin-left:245pt;margin-top:198pt;width:69pt;height:40.5pt;z-index:254734336;mso-width-relative:margin;mso-height-relative:margin" filled="f" stroked="f">
            <v:textbox style="mso-next-textbox:#_x0000_s1261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13" type="#_x0000_t202" style="position:absolute;margin-left:245pt;margin-top:604.95pt;width:69pt;height:40.5pt;z-index:254732288;mso-width-relative:margin;mso-height-relative:margin" filled="f" stroked="f">
            <v:textbox style="mso-next-textbox:#_x0000_s1261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30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11" type="#_x0000_t202" style="position:absolute;margin-left:245pt;margin-top:7in;width:69pt;height:40.5pt;z-index:254730240;mso-width-relative:margin;mso-height-relative:margin" filled="f" stroked="f">
            <v:textbox style="mso-next-textbox:#_x0000_s12611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09" type="#_x0000_t202" style="position:absolute;margin-left:245pt;margin-top:400.8pt;width:69pt;height:40.5pt;z-index:254728192;mso-width-relative:margin;mso-height-relative:margin" filled="f" stroked="f">
            <v:textbox style="mso-next-textbox:#_x0000_s1260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01" type="#_x0000_t202" style="position:absolute;margin-left:172.5pt;margin-top:7in;width:69pt;height:40.5pt;z-index:254720000;mso-width-relative:margin;mso-height-relative:margin" filled="f" stroked="f">
            <v:textbox style="mso-next-textbox:#_x0000_s1260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22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99" type="#_x0000_t202" style="position:absolute;margin-left:172.5pt;margin-top:400.8pt;width:69pt;height:40.5pt;z-index:254717952;mso-width-relative:margin;mso-height-relative:margin" filled="f" stroked="f">
            <v:textbox style="mso-next-textbox:#_x0000_s1259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15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97" type="#_x0000_t202" style="position:absolute;margin-left:172.5pt;margin-top:298.95pt;width:69pt;height:40.5pt;z-index:254715904;mso-width-relative:margin;mso-height-relative:margin" filled="f" stroked="f">
            <v:textbox style="mso-next-textbox:#_x0000_s1259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05" type="#_x0000_t202" style="position:absolute;margin-left:172.5pt;margin-top:198pt;width:69pt;height:40.5pt;z-index:254724096;mso-width-relative:margin;mso-height-relative:margin" filled="f" stroked="f">
            <v:textbox style="mso-next-textbox:#_x0000_s1260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03" type="#_x0000_t202" style="position:absolute;margin-left:172.5pt;margin-top:604.95pt;width:69pt;height:40.5pt;z-index:254722048;mso-width-relative:margin;mso-height-relative:margin" filled="f" stroked="f">
            <v:textbox style="mso-next-textbox:#_x0000_s1260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29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93" type="#_x0000_t202" style="position:absolute;margin-left:99.75pt;margin-top:604.95pt;width:69pt;height:40.5pt;z-index:254711808;mso-width-relative:margin;mso-height-relative:margin" filled="f" stroked="f">
            <v:textbox style="mso-next-textbox:#_x0000_s12593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28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91" type="#_x0000_t202" style="position:absolute;margin-left:99.75pt;margin-top:7in;width:69pt;height:40.5pt;z-index:254709760;mso-width-relative:margin;mso-height-relative:margin" filled="f" stroked="f">
            <v:textbox style="mso-next-textbox:#_x0000_s12591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21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89" type="#_x0000_t202" style="position:absolute;margin-left:99.75pt;margin-top:400.8pt;width:69pt;height:40.5pt;z-index:254707712;mso-width-relative:margin;mso-height-relative:margin" filled="f" stroked="f">
            <v:textbox style="mso-next-textbox:#_x0000_s12589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14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87" type="#_x0000_t202" style="position:absolute;margin-left:99.75pt;margin-top:298.95pt;width:69pt;height:40.5pt;z-index:254705664;mso-width-relative:margin;mso-height-relative:margin" filled="f" stroked="f">
            <v:textbox style="mso-next-textbox:#_x0000_s12587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sz w:val="48"/>
                      <w:szCs w:val="48"/>
                    </w:rPr>
                    <w:t>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95" type="#_x0000_t202" style="position:absolute;margin-left:99.75pt;margin-top:198pt;width:69pt;height:40.5pt;z-index:254713856;mso-width-relative:margin;mso-height-relative:margin" filled="f" stroked="f">
            <v:textbox style="mso-next-textbox:#_x0000_s12595">
              <w:txbxContent>
                <w:p w:rsidR="004C5604" w:rsidRPr="0087310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rect id="_x0000_s12588" style="position:absolute;margin-left:101.5pt;margin-top:409.8pt;width:68.25pt;height:97.05pt;z-index:254706688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86" style="position:absolute;margin-left:101.5pt;margin-top:307.95pt;width:68.25pt;height:97.05pt;z-index:25470464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94" style="position:absolute;margin-left:101.5pt;margin-top:207pt;width:68.25pt;height:97.05pt;z-index:25471283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92" style="position:absolute;margin-left:101.5pt;margin-top:613.95pt;width:68.25pt;height:97.05pt;z-index:25471078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90" style="position:absolute;margin-left:101.5pt;margin-top:512.15pt;width:68.25pt;height:97.05pt;z-index:254708736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80" type="#_x0000_t202" style="position:absolute;margin-left:30pt;margin-top:7in;width:69pt;height:40.5pt;z-index:254698496;mso-width-relative:margin;mso-height-relative:margin" filled="f" stroked="f">
            <v:textbox style="mso-next-textbox:#_x0000_s12580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20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582" type="#_x0000_t202" style="position:absolute;margin-left:30pt;margin-top:604.95pt;width:69pt;height:40.5pt;z-index:254700544;mso-width-relative:margin;mso-height-relative:margin" filled="f" stroked="f">
            <v:textbox style="mso-next-textbox:#_x0000_s12582">
              <w:txbxContent>
                <w:p w:rsidR="004C5604" w:rsidRPr="001F3D7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 w:rsidRPr="001F3D77"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27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81" style="position:absolute;margin-left:29.75pt;margin-top:613.95pt;width:68.25pt;height:97.05pt;z-index:254699520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79" style="position:absolute;margin-left:28.75pt;margin-top:512.15pt;width:68.25pt;height:97.05pt;z-index:25469747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rect id="_x0000_s12577" style="position:absolute;margin-left:28.75pt;margin-top:409.8pt;width:68.25pt;height:97.05pt;z-index:254695424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85" type="#_x0000_t202" style="position:absolute;margin-left:28pt;margin-top:198pt;width:69pt;height:40.5pt;z-index:254703616;mso-width-relative:margin;mso-height-relative:margin" filled="f" stroked="f">
            <v:textbox style="mso-next-textbox:#_x0000_s1258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</w:p>
              </w:txbxContent>
            </v:textbox>
          </v:shape>
        </w:pict>
      </w:r>
      <w:r w:rsidRPr="00A47B24">
        <w:rPr>
          <w:noProof/>
        </w:rPr>
        <w:pict>
          <v:shape id="_x0000_s12575" type="#_x0000_t202" style="position:absolute;margin-left:28.75pt;margin-top:298.95pt;width:69pt;height:40.5pt;z-index:254693376;mso-width-relative:margin;mso-height-relative:margin" filled="f" stroked="f">
            <v:textbox style="mso-next-textbox:#_x0000_s12575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74" style="position:absolute;margin-left:28.75pt;margin-top:307.95pt;width:68.25pt;height:97.05pt;z-index:254692352" fillcolor="white [3212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78" type="#_x0000_t202" style="position:absolute;margin-left:28.75pt;margin-top:400.8pt;width:69pt;height:40.5pt;z-index:254696448;mso-width-relative:margin;mso-height-relative:margin" filled="f" stroked="f">
            <v:textbox style="mso-next-textbox:#_x0000_s12578">
              <w:txbxContent>
                <w:p w:rsidR="004C5604" w:rsidRPr="00BD6BDE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C00000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C00000"/>
                      <w:sz w:val="48"/>
                      <w:szCs w:val="48"/>
                    </w:rPr>
                    <w:t>13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shape id="_x0000_s12641" type="#_x0000_t202" style="position:absolute;margin-left:465.5pt;margin-top:7in;width:69pt;height:40.5pt;z-index:254760960;mso-width-relative:margin;mso-height-relative:margin" filled="f" stroked="f">
            <v:textbox style="mso-next-textbox:#_x0000_s12641">
              <w:txbxContent>
                <w:p w:rsidR="004C5604" w:rsidRPr="00975E47" w:rsidRDefault="004C5604" w:rsidP="00F4194B">
                  <w:pPr>
                    <w:pStyle w:val="NoSpacing"/>
                    <w:jc w:val="right"/>
                    <w:textAlignment w:val="top"/>
                    <w:rPr>
                      <w:rFonts w:ascii="Garamond" w:hAnsi="Garamond"/>
                      <w:color w:val="548DD4" w:themeColor="text2" w:themeTint="99"/>
                      <w:sz w:val="48"/>
                      <w:szCs w:val="48"/>
                    </w:rPr>
                  </w:pPr>
                  <w:r>
                    <w:rPr>
                      <w:rFonts w:ascii="Garamond" w:hAnsi="Garamond" w:hint="eastAsia"/>
                      <w:color w:val="548DD4" w:themeColor="text2" w:themeTint="99"/>
                      <w:sz w:val="48"/>
                      <w:szCs w:val="48"/>
                    </w:rPr>
                    <w:t>26</w:t>
                  </w:r>
                </w:p>
              </w:txbxContent>
            </v:textbox>
          </v:shape>
        </w:pict>
      </w:r>
      <w:r w:rsidRPr="00A47B24">
        <w:rPr>
          <w:noProof/>
        </w:rPr>
        <w:pict>
          <v:rect id="_x0000_s12563" style="position:absolute;margin-left:7.1pt;margin-top:174.05pt;width:546.5pt;height:563.95pt;z-index:254680064" fillcolor="#b2a1c7 [1943]" stroked="f">
            <v:shadow color="black" opacity="49151f" offset=".74833mm,.74833mm"/>
            <v:textbox inset=",2mm"/>
          </v:rect>
        </w:pict>
      </w:r>
      <w:r w:rsidRPr="00A47B24">
        <w:rPr>
          <w:noProof/>
        </w:rPr>
        <w:pict>
          <v:shape id="_x0000_s12583" type="#_x0000_t202" style="position:absolute;margin-left:7.1pt;margin-top:1in;width:546.5pt;height:81pt;z-index:254701568;mso-width-relative:margin;mso-height-relative:margin" filled="f" stroked="f">
            <v:textbox style="mso-next-textbox:#_x0000_s12583">
              <w:txbxContent>
                <w:p w:rsidR="004C5604" w:rsidRPr="00DA0820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120"/>
                      <w:szCs w:val="120"/>
                    </w:rPr>
                  </w:pPr>
                  <w:r w:rsidRPr="00DA0820">
                    <w:rPr>
                      <w:rFonts w:ascii="Century" w:hAnsi="Century" w:hint="eastAsia"/>
                      <w:b/>
                      <w:sz w:val="120"/>
                      <w:szCs w:val="120"/>
                    </w:rPr>
                    <w:t>12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573" type="#_x0000_t202" style="position:absolute;margin-left:7.1pt;margin-top:2in;width:546.5pt;height:30.05pt;z-index:254691328;mso-width-relative:margin;mso-height-relative:margin" filled="f" stroked="f">
            <v:textbox style="mso-next-textbox:#_x0000_s12573">
              <w:txbxContent>
                <w:p w:rsidR="004C5604" w:rsidRPr="00DA0820" w:rsidRDefault="004C5604" w:rsidP="00F4194B">
                  <w:pPr>
                    <w:snapToGrid w:val="0"/>
                    <w:jc w:val="center"/>
                    <w:rPr>
                      <w:rFonts w:ascii="Century" w:hAnsi="Century"/>
                      <w:b/>
                      <w:sz w:val="40"/>
                      <w:szCs w:val="40"/>
                    </w:rPr>
                  </w:pPr>
                  <w:r>
                    <w:rPr>
                      <w:rFonts w:ascii="Century" w:hAnsi="Century" w:hint="eastAsia"/>
                      <w:b/>
                      <w:sz w:val="40"/>
                      <w:szCs w:val="40"/>
                    </w:rPr>
                    <w:t>DECEMBER</w:t>
                  </w:r>
                  <w:r w:rsidRPr="00345DBF">
                    <w:rPr>
                      <w:rFonts w:ascii="MS PGothic" w:eastAsia="MS PGothic" w:hAnsi="MS PGothic"/>
                      <w:b/>
                      <w:sz w:val="40"/>
                      <w:szCs w:val="40"/>
                    </w:rPr>
                    <w:t xml:space="preserve">　</w:t>
                  </w:r>
                  <w:r w:rsidRPr="00DA0820">
                    <w:rPr>
                      <w:rFonts w:ascii="Century" w:hAnsi="Century"/>
                      <w:b/>
                      <w:sz w:val="40"/>
                      <w:szCs w:val="40"/>
                    </w:rPr>
                    <w:t>2009</w:t>
                  </w:r>
                </w:p>
              </w:txbxContent>
            </v:textbox>
            <w10:wrap type="square"/>
          </v:shape>
        </w:pict>
      </w:r>
      <w:r w:rsidRPr="00A47B24">
        <w:rPr>
          <w:noProof/>
        </w:rPr>
        <w:pict>
          <v:shape id="_x0000_s12576" type="#_x0000_t202" style="position:absolute;margin-left:28.75pt;margin-top:423pt;width:42.75pt;height:21.75pt;z-index:254694400;mso-width-relative:margin;mso-height-relative:margin" filled="f" stroked="f">
            <v:textbox style="mso-next-textbox:#_x0000_s12576">
              <w:txbxContent>
                <w:p w:rsidR="004C5604" w:rsidRPr="002A3B26" w:rsidRDefault="004C5604" w:rsidP="00F4194B">
                  <w:pPr>
                    <w:jc w:val="right"/>
                    <w:rPr>
                      <w:sz w:val="20"/>
                    </w:rPr>
                  </w:pPr>
                </w:p>
              </w:txbxContent>
            </v:textbox>
          </v:shape>
        </w:pict>
      </w:r>
    </w:p>
    <w:sectPr w:rsidR="00F4194B" w:rsidSect="002348A0">
      <w:pgSz w:w="11906" w:h="16838"/>
      <w:pgMar w:top="601" w:right="340" w:bottom="675" w:left="34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4496" w:rsidRDefault="00E74496" w:rsidP="00062931">
      <w:r>
        <w:separator/>
      </w:r>
    </w:p>
  </w:endnote>
  <w:endnote w:type="continuationSeparator" w:id="0">
    <w:p w:rsidR="00E74496" w:rsidRDefault="00E74496" w:rsidP="000629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4496" w:rsidRDefault="00E74496" w:rsidP="00062931">
      <w:r>
        <w:separator/>
      </w:r>
    </w:p>
  </w:footnote>
  <w:footnote w:type="continuationSeparator" w:id="0">
    <w:p w:rsidR="00E74496" w:rsidRDefault="00E74496" w:rsidP="000629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attachedTemplate r:id="rId1"/>
  <w:defaultTabStop w:val="840"/>
  <w:hyphenationZone w:val="425"/>
  <w:drawingGridHorizontalSpacing w:val="105"/>
  <w:displayHorizontalDrawingGridEvery w:val="0"/>
  <w:displayVerticalDrawingGridEvery w:val="2"/>
  <w:characterSpacingControl w:val="compressPunctuation"/>
  <w:hdrShapeDefaults>
    <o:shapedefaults v:ext="edit" spidmax="46082" fill="f" fillcolor="white">
      <v:fill color="white" on="f"/>
      <v:shadow color="black" opacity="49151f" offset=".74833mm,.74833mm"/>
      <v:textbox inset="5.85pt,2mm,5.85pt,.7pt"/>
      <o:colormenu v:ext="edit" fillcolor="none [194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97787"/>
    <w:rsid w:val="0000344E"/>
    <w:rsid w:val="00017BD0"/>
    <w:rsid w:val="0002535B"/>
    <w:rsid w:val="0004135B"/>
    <w:rsid w:val="00051A85"/>
    <w:rsid w:val="00062931"/>
    <w:rsid w:val="000C161E"/>
    <w:rsid w:val="000C449F"/>
    <w:rsid w:val="001808CE"/>
    <w:rsid w:val="001F3D77"/>
    <w:rsid w:val="002348A0"/>
    <w:rsid w:val="00235305"/>
    <w:rsid w:val="00236013"/>
    <w:rsid w:val="00265F22"/>
    <w:rsid w:val="002C0DBE"/>
    <w:rsid w:val="0031563B"/>
    <w:rsid w:val="00317301"/>
    <w:rsid w:val="00345DBF"/>
    <w:rsid w:val="0036733C"/>
    <w:rsid w:val="003779D2"/>
    <w:rsid w:val="003832B6"/>
    <w:rsid w:val="00397F4E"/>
    <w:rsid w:val="003A24F5"/>
    <w:rsid w:val="003C31C6"/>
    <w:rsid w:val="003C7881"/>
    <w:rsid w:val="00427BE1"/>
    <w:rsid w:val="00464198"/>
    <w:rsid w:val="00471145"/>
    <w:rsid w:val="00497787"/>
    <w:rsid w:val="004C5604"/>
    <w:rsid w:val="00554712"/>
    <w:rsid w:val="00572724"/>
    <w:rsid w:val="005A78E7"/>
    <w:rsid w:val="005D3225"/>
    <w:rsid w:val="005D4E6B"/>
    <w:rsid w:val="00624602"/>
    <w:rsid w:val="00643209"/>
    <w:rsid w:val="006513BC"/>
    <w:rsid w:val="00680C42"/>
    <w:rsid w:val="006D06D5"/>
    <w:rsid w:val="0071581C"/>
    <w:rsid w:val="007E2FA5"/>
    <w:rsid w:val="007E5E97"/>
    <w:rsid w:val="007F1574"/>
    <w:rsid w:val="007F4BC4"/>
    <w:rsid w:val="00811705"/>
    <w:rsid w:val="008324E1"/>
    <w:rsid w:val="008507F3"/>
    <w:rsid w:val="0085119C"/>
    <w:rsid w:val="0087310E"/>
    <w:rsid w:val="008C5740"/>
    <w:rsid w:val="00916D6C"/>
    <w:rsid w:val="00975E47"/>
    <w:rsid w:val="0098646B"/>
    <w:rsid w:val="00A154FC"/>
    <w:rsid w:val="00A47B24"/>
    <w:rsid w:val="00A839E5"/>
    <w:rsid w:val="00B42786"/>
    <w:rsid w:val="00BB0E96"/>
    <w:rsid w:val="00BC26B6"/>
    <w:rsid w:val="00BD6BDE"/>
    <w:rsid w:val="00C6448E"/>
    <w:rsid w:val="00C6750C"/>
    <w:rsid w:val="00C73A69"/>
    <w:rsid w:val="00C96B31"/>
    <w:rsid w:val="00CA6295"/>
    <w:rsid w:val="00CB3F2F"/>
    <w:rsid w:val="00D46E81"/>
    <w:rsid w:val="00D57993"/>
    <w:rsid w:val="00D871D2"/>
    <w:rsid w:val="00DA0820"/>
    <w:rsid w:val="00DF4E3B"/>
    <w:rsid w:val="00DF64F8"/>
    <w:rsid w:val="00E346BA"/>
    <w:rsid w:val="00E70B29"/>
    <w:rsid w:val="00E74496"/>
    <w:rsid w:val="00EA34A0"/>
    <w:rsid w:val="00EB40C5"/>
    <w:rsid w:val="00F1400B"/>
    <w:rsid w:val="00F4194B"/>
    <w:rsid w:val="00F56C57"/>
    <w:rsid w:val="00F63B1B"/>
    <w:rsid w:val="00F64B02"/>
    <w:rsid w:val="00F849D0"/>
    <w:rsid w:val="00FB5F63"/>
    <w:rsid w:val="00FC54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 fill="f" fillcolor="white">
      <v:fill color="white" on="f"/>
      <v:shadow color="black" opacity="49151f" offset=".74833mm,.74833mm"/>
      <v:textbox inset="5.85pt,2mm,5.85pt,.7pt"/>
      <o:colormenu v:ext="edit" fillcolor="none [1943]"/>
    </o:shapedefaults>
    <o:shapelayout v:ext="edit">
      <o:idmap v:ext="edit" data="1,2,3,9,12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0"/>
        <o:entry new="26" old="0"/>
        <o:entry new="27" old="0"/>
        <o:entry new="28" old="0"/>
        <o:entry new="29" old="0"/>
        <o:entry new="30" old="0"/>
        <o:entry new="31" old="0"/>
        <o:entry new="32" old="0"/>
        <o:entry new="33" old="0"/>
        <o:entry new="34" old="0"/>
        <o:entry new="35" old="0"/>
        <o:entry new="36" old="0"/>
        <o:entry new="37" old="36"/>
        <o:entry new="38" old="0"/>
        <o:entry new="39" old="38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881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48A0"/>
    <w:pPr>
      <w:widowControl w:val="0"/>
      <w:jc w:val="both"/>
    </w:pPr>
    <w:rPr>
      <w:rFonts w:ascii="Times" w:eastAsia="MS Mincho" w:hAnsi="Times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62931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2931"/>
  </w:style>
  <w:style w:type="paragraph" w:styleId="Footer">
    <w:name w:val="footer"/>
    <w:basedOn w:val="Normal"/>
    <w:link w:val="FooterChar"/>
    <w:uiPriority w:val="99"/>
    <w:semiHidden/>
    <w:unhideWhenUsed/>
    <w:rsid w:val="00062931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2931"/>
  </w:style>
  <w:style w:type="paragraph" w:styleId="BalloonText">
    <w:name w:val="Balloon Text"/>
    <w:basedOn w:val="Normal"/>
    <w:link w:val="BalloonTextChar"/>
    <w:uiPriority w:val="99"/>
    <w:semiHidden/>
    <w:unhideWhenUsed/>
    <w:rsid w:val="00C6750C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50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customXml" Target="../customXml/item1.xml"/>
  <Relationship Id="rId10" Type="http://schemas.openxmlformats.org/officeDocument/2006/relationships/image" Target="media/image3.jpeg"/>
  <Relationship Id="rId11" Type="http://schemas.openxmlformats.org/officeDocument/2006/relationships/image" Target="media/image4.jpeg"/>
  <Relationship Id="rId12" Type="http://schemas.openxmlformats.org/officeDocument/2006/relationships/image" Target="media/image5.jpeg"/>
  <Relationship Id="rId13" Type="http://schemas.openxmlformats.org/officeDocument/2006/relationships/image" Target="media/image6.jpeg"/>
  <Relationship Id="rId14" Type="http://schemas.openxmlformats.org/officeDocument/2006/relationships/image" Target="media/image7.jpeg"/>
  <Relationship Id="rId15" Type="http://schemas.openxmlformats.org/officeDocument/2006/relationships/image" Target="media/image8.jpeg"/>
  <Relationship Id="rId16" Type="http://schemas.openxmlformats.org/officeDocument/2006/relationships/image" Target="media/image9.jpeg"/>
  <Relationship Id="rId17" Type="http://schemas.openxmlformats.org/officeDocument/2006/relationships/image" Target="media/image10.jpeg"/>
  <Relationship Id="rId18" Type="http://schemas.openxmlformats.org/officeDocument/2006/relationships/image" Target="media/image11.jpeg"/>
  <Relationship Id="rId19" Type="http://schemas.openxmlformats.org/officeDocument/2006/relationships/image" Target="media/image12.jpeg"/>
  <Relationship Id="rId2" Type="http://schemas.openxmlformats.org/officeDocument/2006/relationships/customXml" Target="../customXml/item2.xml"/>
  <Relationship Id="rId20" Type="http://schemas.openxmlformats.org/officeDocument/2006/relationships/fontTable" Target="fontTable.xml"/>
  <Relationship Id="rId21" Type="http://schemas.openxmlformats.org/officeDocument/2006/relationships/theme" Target="theme/theme1.xml"/>
  <Relationship Id="rId3" Type="http://schemas.openxmlformats.org/officeDocument/2006/relationships/styles" Target="style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otnotes" Target="footnotes.xml"/>
  <Relationship Id="rId7" Type="http://schemas.openxmlformats.org/officeDocument/2006/relationships/endnotes" Target="endnotes.xml"/>
  <Relationship Id="rId8" Type="http://schemas.openxmlformats.org/officeDocument/2006/relationships/image" Target="media/image1.jpeg"/>
  <Relationship Id="rId9" Type="http://schemas.openxmlformats.org/officeDocument/2006/relationships/image" Target="media/image2.jpeg"/>
</Relationships>

</file>

<file path=word/_rels/settings.xml.rels><?xml version="1.0" encoding="UTF-8"?>

<Relationships xmlns="http://schemas.openxmlformats.org/package/2006/relationships">
  <Relationship Id="rId1" Type="http://schemas.openxmlformats.org/officeDocument/2006/relationships/attachedTemplate" TargetMode="External" Target="file:///C:/Users/Ramin/AppData/Roaming/Microsoft/Templates/MSC_New%20Year%20Calendar4_Word_2.dotx"/>
</Relationships>
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?>

<Relationships xmlns="http://schemas.openxmlformats.org/package/2006/relationships">
  <Relationship Id="rId1" Type="http://schemas.openxmlformats.org/officeDocument/2006/relationships/customXmlProps" Target="itemProps2.xml"/>
</Relationships>
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20A47-9A73-4286-A720-E2C6698459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7D12AC-A8E2-425A-ABBC-A38FB3C50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MSC_New Year Calendar4_Word_2</Template>
  <TotalTime>0</TotalTime>
  <Pages>12</Pages>
  <Words>146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2013-09-07T20:14:00Z</dcterms:created>
  <dc:creator>Ramin</dc:creator>
  <lastModifiedBy>Ramin</lastModifiedBy>
  <lastPrinted>2013-09-07T20:14:00Z</lastPrinted>
  <dcterms:modified xsi:type="dcterms:W3CDTF">2013-12-22T21:53:00Z</dcterms:modified>
  <revision>3</revision>
  <dc:title>2009 New Year Calendar4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TC103363969990</vt:lpwstr>
  </property>
</Properties>
</file>